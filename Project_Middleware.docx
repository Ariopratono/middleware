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04040" w:themeColor="text1" w:themeTint="BF"/>
  <w:body>
    <w:p w14:paraId="59A328CC" w14:textId="77777777" w:rsidR="006872A7" w:rsidRPr="0004011C" w:rsidRDefault="008B1A4B">
      <w:pPr>
        <w:rPr>
          <w:sz w:val="22"/>
        </w:rPr>
      </w:pPr>
      <w:r w:rsidRPr="0004011C">
        <w:rPr>
          <w:rFonts w:ascii="SimSun" w:hAnsi="SimSun" w:cs="SimSun"/>
          <w:noProof/>
          <w:sz w:val="28"/>
          <w:szCs w:val="24"/>
          <w:lang w:val="id-ID"/>
        </w:rPr>
        <w:drawing>
          <wp:anchor distT="0" distB="0" distL="114300" distR="114300" simplePos="0" relativeHeight="251646464" behindDoc="1" locked="0" layoutInCell="1" allowOverlap="1" wp14:anchorId="1A1FEC3E" wp14:editId="55B6B9B3">
            <wp:simplePos x="0" y="0"/>
            <wp:positionH relativeFrom="column">
              <wp:posOffset>-1144905</wp:posOffset>
            </wp:positionH>
            <wp:positionV relativeFrom="paragraph">
              <wp:posOffset>-909955</wp:posOffset>
            </wp:positionV>
            <wp:extent cx="7575550" cy="4572635"/>
            <wp:effectExtent l="0" t="0" r="13970" b="14605"/>
            <wp:wrapNone/>
            <wp:docPr id="5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descr="IMG_256"/>
                    <pic:cNvPicPr>
                      <a:picLocks noChangeAspect="1"/>
                    </pic:cNvPicPr>
                  </pic:nvPicPr>
                  <pic:blipFill>
                    <a:blip r:embed="rId7"/>
                    <a:stretch>
                      <a:fillRect/>
                    </a:stretch>
                  </pic:blipFill>
                  <pic:spPr>
                    <a:xfrm>
                      <a:off x="0" y="0"/>
                      <a:ext cx="7575550" cy="4572635"/>
                    </a:xfrm>
                    <a:prstGeom prst="rect">
                      <a:avLst/>
                    </a:prstGeom>
                    <a:noFill/>
                    <a:ln w="9525">
                      <a:noFill/>
                    </a:ln>
                  </pic:spPr>
                </pic:pic>
              </a:graphicData>
            </a:graphic>
          </wp:anchor>
        </w:drawing>
      </w:r>
      <w:r w:rsidRPr="0004011C">
        <w:rPr>
          <w:rFonts w:hint="eastAsia"/>
          <w:sz w:val="22"/>
        </w:rPr>
        <w:t xml:space="preserve"> </w:t>
      </w:r>
      <w:r w:rsidRPr="0004011C">
        <w:rPr>
          <w:sz w:val="22"/>
        </w:rPr>
        <w:t xml:space="preserve">     </w:t>
      </w:r>
    </w:p>
    <w:p w14:paraId="6360FF30" w14:textId="6D561E35" w:rsidR="006872A7" w:rsidRPr="0004011C" w:rsidRDefault="008B1A4B">
      <w:pPr>
        <w:widowControl/>
        <w:jc w:val="left"/>
        <w:rPr>
          <w:sz w:val="22"/>
        </w:rPr>
      </w:pPr>
      <w:r w:rsidRPr="0004011C">
        <w:rPr>
          <w:rFonts w:ascii="SimSun" w:hAnsi="SimSun" w:cs="SimSun"/>
          <w:noProof/>
          <w:kern w:val="0"/>
          <w:sz w:val="28"/>
          <w:lang w:val="id-ID"/>
        </w:rPr>
        <mc:AlternateContent>
          <mc:Choice Requires="wps">
            <w:drawing>
              <wp:anchor distT="0" distB="0" distL="114300" distR="114300" simplePos="0" relativeHeight="251575808" behindDoc="0" locked="0" layoutInCell="1" allowOverlap="1" wp14:anchorId="04DD9CCB" wp14:editId="1BD1B8AA">
                <wp:simplePos x="0" y="0"/>
                <wp:positionH relativeFrom="column">
                  <wp:posOffset>4486275</wp:posOffset>
                </wp:positionH>
                <wp:positionV relativeFrom="paragraph">
                  <wp:posOffset>2754630</wp:posOffset>
                </wp:positionV>
                <wp:extent cx="1872615" cy="6356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72615" cy="635635"/>
                        </a:xfrm>
                        <a:prstGeom prst="rect">
                          <a:avLst/>
                        </a:prstGeom>
                        <a:noFill/>
                        <a:ln w="6350">
                          <a:noFill/>
                        </a:ln>
                        <a:effectLst/>
                      </wps:spPr>
                      <wps:txbx>
                        <w:txbxContent>
                          <w:p w14:paraId="3DAB7E1A" w14:textId="77777777" w:rsidR="00BF6F09" w:rsidRDefault="00BF6F09">
                            <w:pPr>
                              <w:adjustRightInd w:val="0"/>
                              <w:snapToGrid w:val="0"/>
                              <w:spacing w:line="900" w:lineRule="exact"/>
                              <w:jc w:val="right"/>
                              <w:rPr>
                                <w:rFonts w:ascii="Colombia" w:hAnsi="Colombia" w:cs="Colombia"/>
                                <w:color w:val="023343"/>
                                <w:sz w:val="84"/>
                                <w:szCs w:val="84"/>
                              </w:rPr>
                            </w:pPr>
                            <w:r>
                              <w:rPr>
                                <w:rFonts w:ascii="Colombia" w:hAnsi="Colombia" w:cs="Colombia"/>
                                <w:color w:val="FFFF00"/>
                                <w:sz w:val="84"/>
                                <w:szCs w:val="84"/>
                              </w:rPr>
                              <w:t>Laravel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4DD9CCB" id="_x0000_t202" coordsize="21600,21600" o:spt="202" path="m,l,21600r21600,l21600,xe">
                <v:stroke joinstyle="miter"/>
                <v:path gradientshapeok="t" o:connecttype="rect"/>
              </v:shapetype>
              <v:shape id="文本框 11" o:spid="_x0000_s1026" type="#_x0000_t202" style="position:absolute;margin-left:353.25pt;margin-top:216.9pt;width:147.45pt;height:50.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" filled="f" stroked="f" strokeweight=".5pt">
                <v:textbox>
                  <w:txbxContent>
                    <w:p w14:paraId="3DAB7E1A" w14:textId="77777777" w:rsidR="00BF6F09" w:rsidRDefault="00BF6F09">
                      <w:pPr>
                        <w:adjustRightInd w:val="0"/>
                        <w:snapToGrid w:val="0"/>
                        <w:spacing w:line="900" w:lineRule="exact"/>
                        <w:jc w:val="right"/>
                        <w:rPr>
                          <w:rFonts w:ascii="Colombia" w:hAnsi="Colombia" w:cs="Colombia"/>
                          <w:color w:val="023343"/>
                          <w:sz w:val="84"/>
                          <w:szCs w:val="84"/>
                        </w:rPr>
                      </w:pPr>
                      <w:r>
                        <w:rPr>
                          <w:rFonts w:ascii="Colombia" w:hAnsi="Colombia" w:cs="Colombia"/>
                          <w:color w:val="FFFF00"/>
                          <w:sz w:val="84"/>
                          <w:szCs w:val="84"/>
                        </w:rPr>
                        <w:t>Laravel</w:t>
                      </w:r>
                    </w:p>
                  </w:txbxContent>
                </v:textbox>
              </v:shape>
            </w:pict>
          </mc:Fallback>
        </mc:AlternateContent>
      </w:r>
      <w:r w:rsidRPr="0004011C">
        <w:rPr>
          <w:rFonts w:ascii="SimSun" w:hAnsi="SimSun" w:cs="SimSun"/>
          <w:noProof/>
          <w:kern w:val="0"/>
          <w:sz w:val="28"/>
          <w:lang w:val="id-ID"/>
        </w:rPr>
        <mc:AlternateContent>
          <mc:Choice Requires="wps">
            <w:drawing>
              <wp:anchor distT="0" distB="0" distL="114300" distR="114300" simplePos="0" relativeHeight="251550208" behindDoc="0" locked="0" layoutInCell="1" allowOverlap="1" wp14:anchorId="32851B61" wp14:editId="377831A1">
                <wp:simplePos x="0" y="0"/>
                <wp:positionH relativeFrom="column">
                  <wp:posOffset>1809750</wp:posOffset>
                </wp:positionH>
                <wp:positionV relativeFrom="paragraph">
                  <wp:posOffset>5669280</wp:posOffset>
                </wp:positionV>
                <wp:extent cx="3504565" cy="2981325"/>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3504565" cy="2981325"/>
                        </a:xfrm>
                        <a:prstGeom prst="rect">
                          <a:avLst/>
                        </a:prstGeom>
                        <a:noFill/>
                        <a:ln w="6350">
                          <a:noFill/>
                        </a:ln>
                        <a:effectLst/>
                      </wps:spPr>
                      <wps:txbx>
                        <w:txbxContent>
                          <w:p w14:paraId="76F68A65" w14:textId="77777777" w:rsidR="00BF6F09" w:rsidRDefault="00BF6F09">
                            <w:pPr>
                              <w:wordWrap w:val="0"/>
                              <w:adjustRightInd w:val="0"/>
                              <w:snapToGrid w:val="0"/>
                              <w:spacing w:line="840" w:lineRule="exact"/>
                              <w:jc w:val="right"/>
                              <w:rPr>
                                <w:rFonts w:ascii="Tw Cen MT" w:eastAsia="Microsoft YaHei" w:hAnsi="Tw Cen MT" w:cs="Tw Cen MT"/>
                                <w:color w:val="FFFFFF" w:themeColor="background1"/>
                                <w:sz w:val="36"/>
                                <w:szCs w:val="36"/>
                                <w:u w:val="single"/>
                              </w:rPr>
                            </w:pPr>
                            <w:r>
                              <w:rPr>
                                <w:rFonts w:ascii="Tw Cen MT" w:eastAsia="Microsoft YaHei" w:hAnsi="Tw Cen MT" w:cs="Tw Cen MT"/>
                                <w:color w:val="FFFF00"/>
                                <w:sz w:val="36"/>
                                <w:szCs w:val="36"/>
                                <w:u w:val="single"/>
                              </w:rPr>
                              <w:t>Ario</w:t>
                            </w:r>
                            <w:r>
                              <w:rPr>
                                <w:rFonts w:ascii="Tw Cen MT" w:eastAsia="Microsoft YaHei" w:hAnsi="Tw Cen MT" w:cs="Tw Cen MT"/>
                                <w:color w:val="FFFFFF" w:themeColor="background1"/>
                                <w:sz w:val="36"/>
                                <w:szCs w:val="36"/>
                                <w:u w:val="single"/>
                              </w:rPr>
                              <w:t xml:space="preserve"> Pratono</w:t>
                            </w:r>
                          </w:p>
                          <w:p w14:paraId="6B2838E7"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p>
                          <w:p w14:paraId="011BEBA2"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p>
                          <w:p w14:paraId="272B671E" w14:textId="77777777" w:rsidR="00BF6F09" w:rsidRDefault="00BF6F09">
                            <w:pPr>
                              <w:adjustRightInd w:val="0"/>
                              <w:snapToGrid w:val="0"/>
                              <w:spacing w:line="640" w:lineRule="exact"/>
                              <w:jc w:val="right"/>
                              <w:rPr>
                                <w:rFonts w:ascii="Tw Cen MT" w:eastAsia="Microsoft YaHei" w:hAnsi="Tw Cen MT" w:cs="Tw Cen MT"/>
                                <w:color w:val="FFFFFF" w:themeColor="background1"/>
                                <w:sz w:val="34"/>
                                <w:szCs w:val="34"/>
                              </w:rPr>
                            </w:pPr>
                            <w:r>
                              <w:rPr>
                                <w:rFonts w:ascii="Tw Cen MT" w:eastAsia="Microsoft YaHei" w:hAnsi="Tw Cen MT" w:cs="Tw Cen MT"/>
                                <w:color w:val="FFFF00"/>
                                <w:sz w:val="34"/>
                                <w:szCs w:val="34"/>
                              </w:rPr>
                              <w:t>Geri</w:t>
                            </w:r>
                            <w:r>
                              <w:rPr>
                                <w:rFonts w:ascii="Tw Cen MT" w:eastAsia="Microsoft YaHei" w:hAnsi="Tw Cen MT" w:cs="Tw Cen MT"/>
                                <w:color w:val="FFFFFF" w:themeColor="background1"/>
                                <w:sz w:val="34"/>
                                <w:szCs w:val="34"/>
                              </w:rPr>
                              <w:t xml:space="preserve"> Engrico</w:t>
                            </w:r>
                          </w:p>
                          <w:p w14:paraId="471FA564" w14:textId="77777777" w:rsidR="00BF6F09" w:rsidRDefault="00BF6F09">
                            <w:pPr>
                              <w:adjustRightInd w:val="0"/>
                              <w:snapToGrid w:val="0"/>
                              <w:spacing w:line="640" w:lineRule="exact"/>
                              <w:jc w:val="right"/>
                              <w:rPr>
                                <w:rFonts w:ascii="Tw Cen MT" w:eastAsia="Microsoft YaHei" w:hAnsi="Tw Cen MT" w:cs="Tw Cen MT"/>
                                <w:color w:val="FFFFFF" w:themeColor="background1"/>
                                <w:sz w:val="34"/>
                                <w:szCs w:val="34"/>
                              </w:rPr>
                            </w:pPr>
                            <w:r>
                              <w:rPr>
                                <w:rFonts w:ascii="Tw Cen MT" w:eastAsia="Microsoft YaHei" w:hAnsi="Tw Cen MT" w:cs="Tw Cen MT"/>
                                <w:color w:val="FFFF00"/>
                                <w:sz w:val="34"/>
                                <w:szCs w:val="34"/>
                              </w:rPr>
                              <w:t xml:space="preserve">William </w:t>
                            </w:r>
                            <w:r>
                              <w:rPr>
                                <w:rFonts w:ascii="Tw Cen MT" w:eastAsia="Microsoft YaHei" w:hAnsi="Tw Cen MT" w:cs="Tw Cen MT"/>
                                <w:color w:val="FFFFFF" w:themeColor="background1"/>
                                <w:sz w:val="34"/>
                                <w:szCs w:val="34"/>
                              </w:rPr>
                              <w:t>Huang</w:t>
                            </w:r>
                          </w:p>
                          <w:p w14:paraId="2418DB36" w14:textId="77777777" w:rsidR="00BF6F09" w:rsidRDefault="00BF6F09">
                            <w:pPr>
                              <w:adjustRightInd w:val="0"/>
                              <w:snapToGrid w:val="0"/>
                              <w:spacing w:line="640" w:lineRule="exact"/>
                              <w:jc w:val="right"/>
                              <w:rPr>
                                <w:rFonts w:ascii="Tw Cen MT" w:eastAsia="Microsoft YaHei" w:hAnsi="Tw Cen MT" w:cs="Tw Cen MT"/>
                                <w:color w:val="FFFF00"/>
                                <w:sz w:val="34"/>
                                <w:szCs w:val="34"/>
                              </w:rPr>
                            </w:pPr>
                            <w:r>
                              <w:rPr>
                                <w:rFonts w:ascii="Tw Cen MT" w:eastAsia="Microsoft YaHei" w:hAnsi="Tw Cen MT" w:cs="Tw Cen MT"/>
                                <w:color w:val="FFFFFF" w:themeColor="background1"/>
                                <w:sz w:val="34"/>
                                <w:szCs w:val="34"/>
                              </w:rPr>
                              <w:t xml:space="preserve">Putro </w:t>
                            </w:r>
                            <w:r>
                              <w:rPr>
                                <w:rFonts w:ascii="Tw Cen MT" w:eastAsia="Microsoft YaHei" w:hAnsi="Tw Cen MT" w:cs="Tw Cen MT"/>
                                <w:color w:val="FFFF00"/>
                                <w:sz w:val="34"/>
                                <w:szCs w:val="34"/>
                              </w:rPr>
                              <w:t>Bagus</w:t>
                            </w:r>
                          </w:p>
                          <w:p w14:paraId="689E7BBC"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r>
                              <w:rPr>
                                <w:rFonts w:ascii="Tw Cen MT" w:eastAsia="Microsoft YaHei" w:hAnsi="Tw Cen MT" w:cs="Tw Cen MT"/>
                                <w:color w:val="FFFFFF" w:themeColor="background1"/>
                                <w:sz w:val="34"/>
                                <w:szCs w:val="34"/>
                              </w:rPr>
                              <w:t>Nando</w:t>
                            </w:r>
                            <w:r>
                              <w:rPr>
                                <w:rFonts w:ascii="Tw Cen MT" w:eastAsia="Microsoft YaHei" w:hAnsi="Tw Cen MT" w:cs="Tw Cen MT"/>
                                <w:color w:val="FFFF00"/>
                                <w:sz w:val="34"/>
                                <w:szCs w:val="34"/>
                              </w:rPr>
                              <w:t xml:space="preserve"> Susento</w:t>
                            </w:r>
                            <w:r>
                              <w:rPr>
                                <w:rFonts w:ascii="Microsoft YaHei" w:eastAsia="Microsoft YaHei" w:hAnsi="Microsoft YaHei"/>
                                <w:color w:val="FFFFFF" w:themeColor="background1"/>
                                <w:sz w:val="34"/>
                                <w:szCs w:val="3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851B61" id="文本框 129" o:spid="_x0000_s1027" type="#_x0000_t202" style="position:absolute;margin-left:142.5pt;margin-top:446.4pt;width:275.95pt;height:234.7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" filled="f" stroked="f" strokeweight=".5pt">
                <v:textbox>
                  <w:txbxContent>
                    <w:p w14:paraId="76F68A65" w14:textId="77777777" w:rsidR="00BF6F09" w:rsidRDefault="00BF6F09">
                      <w:pPr>
                        <w:wordWrap w:val="0"/>
                        <w:adjustRightInd w:val="0"/>
                        <w:snapToGrid w:val="0"/>
                        <w:spacing w:line="840" w:lineRule="exact"/>
                        <w:jc w:val="right"/>
                        <w:rPr>
                          <w:rFonts w:ascii="Tw Cen MT" w:eastAsia="Microsoft YaHei" w:hAnsi="Tw Cen MT" w:cs="Tw Cen MT"/>
                          <w:color w:val="FFFFFF" w:themeColor="background1"/>
                          <w:sz w:val="36"/>
                          <w:szCs w:val="36"/>
                          <w:u w:val="single"/>
                        </w:rPr>
                      </w:pPr>
                      <w:r>
                        <w:rPr>
                          <w:rFonts w:ascii="Tw Cen MT" w:eastAsia="Microsoft YaHei" w:hAnsi="Tw Cen MT" w:cs="Tw Cen MT"/>
                          <w:color w:val="FFFF00"/>
                          <w:sz w:val="36"/>
                          <w:szCs w:val="36"/>
                          <w:u w:val="single"/>
                        </w:rPr>
                        <w:t>Ario</w:t>
                      </w:r>
                      <w:r>
                        <w:rPr>
                          <w:rFonts w:ascii="Tw Cen MT" w:eastAsia="Microsoft YaHei" w:hAnsi="Tw Cen MT" w:cs="Tw Cen MT"/>
                          <w:color w:val="FFFFFF" w:themeColor="background1"/>
                          <w:sz w:val="36"/>
                          <w:szCs w:val="36"/>
                          <w:u w:val="single"/>
                        </w:rPr>
                        <w:t xml:space="preserve"> Pratono</w:t>
                      </w:r>
                    </w:p>
                    <w:p w14:paraId="6B2838E7"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p>
                    <w:p w14:paraId="011BEBA2"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p>
                    <w:p w14:paraId="272B671E" w14:textId="77777777" w:rsidR="00BF6F09" w:rsidRDefault="00BF6F09">
                      <w:pPr>
                        <w:adjustRightInd w:val="0"/>
                        <w:snapToGrid w:val="0"/>
                        <w:spacing w:line="640" w:lineRule="exact"/>
                        <w:jc w:val="right"/>
                        <w:rPr>
                          <w:rFonts w:ascii="Tw Cen MT" w:eastAsia="Microsoft YaHei" w:hAnsi="Tw Cen MT" w:cs="Tw Cen MT"/>
                          <w:color w:val="FFFFFF" w:themeColor="background1"/>
                          <w:sz w:val="34"/>
                          <w:szCs w:val="34"/>
                        </w:rPr>
                      </w:pPr>
                      <w:r>
                        <w:rPr>
                          <w:rFonts w:ascii="Tw Cen MT" w:eastAsia="Microsoft YaHei" w:hAnsi="Tw Cen MT" w:cs="Tw Cen MT"/>
                          <w:color w:val="FFFF00"/>
                          <w:sz w:val="34"/>
                          <w:szCs w:val="34"/>
                        </w:rPr>
                        <w:t>Geri</w:t>
                      </w:r>
                      <w:r>
                        <w:rPr>
                          <w:rFonts w:ascii="Tw Cen MT" w:eastAsia="Microsoft YaHei" w:hAnsi="Tw Cen MT" w:cs="Tw Cen MT"/>
                          <w:color w:val="FFFFFF" w:themeColor="background1"/>
                          <w:sz w:val="34"/>
                          <w:szCs w:val="34"/>
                        </w:rPr>
                        <w:t xml:space="preserve"> Engrico</w:t>
                      </w:r>
                    </w:p>
                    <w:p w14:paraId="471FA564" w14:textId="77777777" w:rsidR="00BF6F09" w:rsidRDefault="00BF6F09">
                      <w:pPr>
                        <w:adjustRightInd w:val="0"/>
                        <w:snapToGrid w:val="0"/>
                        <w:spacing w:line="640" w:lineRule="exact"/>
                        <w:jc w:val="right"/>
                        <w:rPr>
                          <w:rFonts w:ascii="Tw Cen MT" w:eastAsia="Microsoft YaHei" w:hAnsi="Tw Cen MT" w:cs="Tw Cen MT"/>
                          <w:color w:val="FFFFFF" w:themeColor="background1"/>
                          <w:sz w:val="34"/>
                          <w:szCs w:val="34"/>
                        </w:rPr>
                      </w:pPr>
                      <w:r>
                        <w:rPr>
                          <w:rFonts w:ascii="Tw Cen MT" w:eastAsia="Microsoft YaHei" w:hAnsi="Tw Cen MT" w:cs="Tw Cen MT"/>
                          <w:color w:val="FFFF00"/>
                          <w:sz w:val="34"/>
                          <w:szCs w:val="34"/>
                        </w:rPr>
                        <w:t xml:space="preserve">William </w:t>
                      </w:r>
                      <w:r>
                        <w:rPr>
                          <w:rFonts w:ascii="Tw Cen MT" w:eastAsia="Microsoft YaHei" w:hAnsi="Tw Cen MT" w:cs="Tw Cen MT"/>
                          <w:color w:val="FFFFFF" w:themeColor="background1"/>
                          <w:sz w:val="34"/>
                          <w:szCs w:val="34"/>
                        </w:rPr>
                        <w:t>Huang</w:t>
                      </w:r>
                    </w:p>
                    <w:p w14:paraId="2418DB36" w14:textId="77777777" w:rsidR="00BF6F09" w:rsidRDefault="00BF6F09">
                      <w:pPr>
                        <w:adjustRightInd w:val="0"/>
                        <w:snapToGrid w:val="0"/>
                        <w:spacing w:line="640" w:lineRule="exact"/>
                        <w:jc w:val="right"/>
                        <w:rPr>
                          <w:rFonts w:ascii="Tw Cen MT" w:eastAsia="Microsoft YaHei" w:hAnsi="Tw Cen MT" w:cs="Tw Cen MT"/>
                          <w:color w:val="FFFF00"/>
                          <w:sz w:val="34"/>
                          <w:szCs w:val="34"/>
                        </w:rPr>
                      </w:pPr>
                      <w:r>
                        <w:rPr>
                          <w:rFonts w:ascii="Tw Cen MT" w:eastAsia="Microsoft YaHei" w:hAnsi="Tw Cen MT" w:cs="Tw Cen MT"/>
                          <w:color w:val="FFFFFF" w:themeColor="background1"/>
                          <w:sz w:val="34"/>
                          <w:szCs w:val="34"/>
                        </w:rPr>
                        <w:t xml:space="preserve">Putro </w:t>
                      </w:r>
                      <w:r>
                        <w:rPr>
                          <w:rFonts w:ascii="Tw Cen MT" w:eastAsia="Microsoft YaHei" w:hAnsi="Tw Cen MT" w:cs="Tw Cen MT"/>
                          <w:color w:val="FFFF00"/>
                          <w:sz w:val="34"/>
                          <w:szCs w:val="34"/>
                        </w:rPr>
                        <w:t>Bagus</w:t>
                      </w:r>
                    </w:p>
                    <w:p w14:paraId="689E7BBC" w14:textId="77777777" w:rsidR="00BF6F09" w:rsidRDefault="00BF6F09">
                      <w:pPr>
                        <w:adjustRightInd w:val="0"/>
                        <w:snapToGrid w:val="0"/>
                        <w:spacing w:line="640" w:lineRule="exact"/>
                        <w:jc w:val="right"/>
                        <w:rPr>
                          <w:rFonts w:ascii="Microsoft YaHei" w:eastAsia="Microsoft YaHei" w:hAnsi="Microsoft YaHei"/>
                          <w:color w:val="FFFFFF" w:themeColor="background1"/>
                          <w:sz w:val="34"/>
                          <w:szCs w:val="34"/>
                        </w:rPr>
                      </w:pPr>
                      <w:r>
                        <w:rPr>
                          <w:rFonts w:ascii="Tw Cen MT" w:eastAsia="Microsoft YaHei" w:hAnsi="Tw Cen MT" w:cs="Tw Cen MT"/>
                          <w:color w:val="FFFFFF" w:themeColor="background1"/>
                          <w:sz w:val="34"/>
                          <w:szCs w:val="34"/>
                        </w:rPr>
                        <w:t>Nando</w:t>
                      </w:r>
                      <w:r>
                        <w:rPr>
                          <w:rFonts w:ascii="Tw Cen MT" w:eastAsia="Microsoft YaHei" w:hAnsi="Tw Cen MT" w:cs="Tw Cen MT"/>
                          <w:color w:val="FFFF00"/>
                          <w:sz w:val="34"/>
                          <w:szCs w:val="34"/>
                        </w:rPr>
                        <w:t xml:space="preserve"> Susento</w:t>
                      </w:r>
                      <w:r>
                        <w:rPr>
                          <w:rFonts w:ascii="Microsoft YaHei" w:eastAsia="Microsoft YaHei" w:hAnsi="Microsoft YaHei"/>
                          <w:color w:val="FFFFFF" w:themeColor="background1"/>
                          <w:sz w:val="34"/>
                          <w:szCs w:val="34"/>
                        </w:rPr>
                        <w:t xml:space="preserve">  </w:t>
                      </w:r>
                    </w:p>
                  </w:txbxContent>
                </v:textbox>
              </v:shape>
            </w:pict>
          </mc:Fallback>
        </mc:AlternateContent>
      </w:r>
      <w:r w:rsidRPr="0004011C">
        <w:rPr>
          <w:noProof/>
          <w:sz w:val="28"/>
          <w:lang w:val="id-ID"/>
        </w:rPr>
        <mc:AlternateContent>
          <mc:Choice Requires="wps">
            <w:drawing>
              <wp:anchor distT="0" distB="0" distL="114300" distR="114300" simplePos="0" relativeHeight="251596288" behindDoc="0" locked="0" layoutInCell="1" allowOverlap="1" wp14:anchorId="1914BBB7" wp14:editId="4B72273C">
                <wp:simplePos x="0" y="0"/>
                <wp:positionH relativeFrom="column">
                  <wp:posOffset>-1708150</wp:posOffset>
                </wp:positionH>
                <wp:positionV relativeFrom="paragraph">
                  <wp:posOffset>5694045</wp:posOffset>
                </wp:positionV>
                <wp:extent cx="823595" cy="2943225"/>
                <wp:effectExtent l="12700" t="12700" r="17145" b="15875"/>
                <wp:wrapNone/>
                <wp:docPr id="51" name="Rectangles 51"/>
                <wp:cNvGraphicFramePr/>
                <a:graphic xmlns:a="http://schemas.openxmlformats.org/drawingml/2006/main">
                  <a:graphicData uri="http://schemas.microsoft.com/office/word/2010/wordprocessingShape">
                    <wps:wsp>
                      <wps:cNvSpPr/>
                      <wps:spPr>
                        <a:xfrm>
                          <a:off x="-577850" y="6308725"/>
                          <a:ext cx="823595" cy="29432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96D43C" id="Rectangles 51" o:spid="_x0000_s1026" style="position:absolute;margin-left:-134.5pt;margin-top:448.35pt;width:64.85pt;height:231.75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" fillcolor="yellow" strokecolor="#243f60 [1604]" strokeweight="2pt"/>
            </w:pict>
          </mc:Fallback>
        </mc:AlternateContent>
      </w:r>
      <w:r w:rsidRPr="0004011C">
        <w:rPr>
          <w:noProof/>
          <w:sz w:val="22"/>
          <w:lang w:val="id-ID"/>
        </w:rPr>
        <mc:AlternateContent>
          <mc:Choice Requires="wps">
            <w:drawing>
              <wp:anchor distT="0" distB="0" distL="114300" distR="114300" simplePos="0" relativeHeight="251529728" behindDoc="0" locked="0" layoutInCell="1" allowOverlap="1" wp14:anchorId="7557F4C5" wp14:editId="4A5630D0">
                <wp:simplePos x="0" y="0"/>
                <wp:positionH relativeFrom="column">
                  <wp:posOffset>5494020</wp:posOffset>
                </wp:positionH>
                <wp:positionV relativeFrom="paragraph">
                  <wp:posOffset>7611110</wp:posOffset>
                </wp:positionV>
                <wp:extent cx="251460" cy="251460"/>
                <wp:effectExtent l="0" t="0" r="15240" b="15240"/>
                <wp:wrapNone/>
                <wp:docPr id="227"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1460" cy="251460"/>
                        </a:xfrm>
                        <a:custGeom>
                          <a:avLst/>
                          <a:gdLst>
                            <a:gd name="T0" fmla="*/ 1518 w 1674"/>
                            <a:gd name="T1" fmla="*/ 0 h 1546"/>
                            <a:gd name="T2" fmla="*/ 157 w 1674"/>
                            <a:gd name="T3" fmla="*/ 0 h 1546"/>
                            <a:gd name="T4" fmla="*/ 0 w 1674"/>
                            <a:gd name="T5" fmla="*/ 207 h 1546"/>
                            <a:gd name="T6" fmla="*/ 0 w 1674"/>
                            <a:gd name="T7" fmla="*/ 1339 h 1546"/>
                            <a:gd name="T8" fmla="*/ 157 w 1674"/>
                            <a:gd name="T9" fmla="*/ 1546 h 1546"/>
                            <a:gd name="T10" fmla="*/ 1518 w 1674"/>
                            <a:gd name="T11" fmla="*/ 1546 h 1546"/>
                            <a:gd name="T12" fmla="*/ 1674 w 1674"/>
                            <a:gd name="T13" fmla="*/ 1339 h 1546"/>
                            <a:gd name="T14" fmla="*/ 1674 w 1674"/>
                            <a:gd name="T15" fmla="*/ 207 h 1546"/>
                            <a:gd name="T16" fmla="*/ 1518 w 1674"/>
                            <a:gd name="T17" fmla="*/ 0 h 1546"/>
                            <a:gd name="T18" fmla="*/ 889 w 1674"/>
                            <a:gd name="T19" fmla="*/ 1123 h 1546"/>
                            <a:gd name="T20" fmla="*/ 857 w 1674"/>
                            <a:gd name="T21" fmla="*/ 1163 h 1546"/>
                            <a:gd name="T22" fmla="*/ 293 w 1674"/>
                            <a:gd name="T23" fmla="*/ 1163 h 1546"/>
                            <a:gd name="T24" fmla="*/ 260 w 1674"/>
                            <a:gd name="T25" fmla="*/ 1123 h 1546"/>
                            <a:gd name="T26" fmla="*/ 260 w 1674"/>
                            <a:gd name="T27" fmla="*/ 1019 h 1546"/>
                            <a:gd name="T28" fmla="*/ 439 w 1674"/>
                            <a:gd name="T29" fmla="*/ 837 h 1546"/>
                            <a:gd name="T30" fmla="*/ 365 w 1674"/>
                            <a:gd name="T31" fmla="*/ 645 h 1546"/>
                            <a:gd name="T32" fmla="*/ 575 w 1674"/>
                            <a:gd name="T33" fmla="*/ 386 h 1546"/>
                            <a:gd name="T34" fmla="*/ 785 w 1674"/>
                            <a:gd name="T35" fmla="*/ 645 h 1546"/>
                            <a:gd name="T36" fmla="*/ 711 w 1674"/>
                            <a:gd name="T37" fmla="*/ 837 h 1546"/>
                            <a:gd name="T38" fmla="*/ 889 w 1674"/>
                            <a:gd name="T39" fmla="*/ 1019 h 1546"/>
                            <a:gd name="T40" fmla="*/ 889 w 1674"/>
                            <a:gd name="T41" fmla="*/ 1123 h 1546"/>
                            <a:gd name="T42" fmla="*/ 1360 w 1674"/>
                            <a:gd name="T43" fmla="*/ 1063 h 1546"/>
                            <a:gd name="T44" fmla="*/ 1332 w 1674"/>
                            <a:gd name="T45" fmla="*/ 1096 h 1546"/>
                            <a:gd name="T46" fmla="*/ 1075 w 1674"/>
                            <a:gd name="T47" fmla="*/ 1096 h 1546"/>
                            <a:gd name="T48" fmla="*/ 1046 w 1674"/>
                            <a:gd name="T49" fmla="*/ 1063 h 1546"/>
                            <a:gd name="T50" fmla="*/ 1046 w 1674"/>
                            <a:gd name="T51" fmla="*/ 1000 h 1546"/>
                            <a:gd name="T52" fmla="*/ 1075 w 1674"/>
                            <a:gd name="T53" fmla="*/ 967 h 1546"/>
                            <a:gd name="T54" fmla="*/ 1332 w 1674"/>
                            <a:gd name="T55" fmla="*/ 967 h 1546"/>
                            <a:gd name="T56" fmla="*/ 1360 w 1674"/>
                            <a:gd name="T57" fmla="*/ 1000 h 1546"/>
                            <a:gd name="T58" fmla="*/ 1360 w 1674"/>
                            <a:gd name="T59" fmla="*/ 1063 h 1546"/>
                            <a:gd name="T60" fmla="*/ 1360 w 1674"/>
                            <a:gd name="T61" fmla="*/ 805 h 1546"/>
                            <a:gd name="T62" fmla="*/ 1332 w 1674"/>
                            <a:gd name="T63" fmla="*/ 837 h 1546"/>
                            <a:gd name="T64" fmla="*/ 1075 w 1674"/>
                            <a:gd name="T65" fmla="*/ 837 h 1546"/>
                            <a:gd name="T66" fmla="*/ 1046 w 1674"/>
                            <a:gd name="T67" fmla="*/ 805 h 1546"/>
                            <a:gd name="T68" fmla="*/ 1046 w 1674"/>
                            <a:gd name="T69" fmla="*/ 741 h 1546"/>
                            <a:gd name="T70" fmla="*/ 1075 w 1674"/>
                            <a:gd name="T71" fmla="*/ 709 h 1546"/>
                            <a:gd name="T72" fmla="*/ 1332 w 1674"/>
                            <a:gd name="T73" fmla="*/ 709 h 1546"/>
                            <a:gd name="T74" fmla="*/ 1360 w 1674"/>
                            <a:gd name="T75" fmla="*/ 741 h 1546"/>
                            <a:gd name="T76" fmla="*/ 1360 w 1674"/>
                            <a:gd name="T77" fmla="*/ 805 h 1546"/>
                            <a:gd name="T78" fmla="*/ 1360 w 1674"/>
                            <a:gd name="T79" fmla="*/ 547 h 1546"/>
                            <a:gd name="T80" fmla="*/ 1332 w 1674"/>
                            <a:gd name="T81" fmla="*/ 580 h 1546"/>
                            <a:gd name="T82" fmla="*/ 1075 w 1674"/>
                            <a:gd name="T83" fmla="*/ 580 h 1546"/>
                            <a:gd name="T84" fmla="*/ 1046 w 1674"/>
                            <a:gd name="T85" fmla="*/ 547 h 1546"/>
                            <a:gd name="T86" fmla="*/ 1046 w 1674"/>
                            <a:gd name="T87" fmla="*/ 484 h 1546"/>
                            <a:gd name="T88" fmla="*/ 1075 w 1674"/>
                            <a:gd name="T89" fmla="*/ 451 h 1546"/>
                            <a:gd name="T90" fmla="*/ 1332 w 1674"/>
                            <a:gd name="T91" fmla="*/ 451 h 1546"/>
                            <a:gd name="T92" fmla="*/ 1360 w 1674"/>
                            <a:gd name="T93" fmla="*/ 484 h 1546"/>
                            <a:gd name="T94" fmla="*/ 1360 w 1674"/>
                            <a:gd name="T95" fmla="*/ 547 h 1546"/>
                            <a:gd name="T96" fmla="*/ 1360 w 1674"/>
                            <a:gd name="T97" fmla="*/ 547 h 1546"/>
                            <a:gd name="T98" fmla="*/ 1360 w 1674"/>
                            <a:gd name="T99" fmla="*/ 547 h 15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74" h="1546">
                              <a:moveTo>
                                <a:pt x="1518" y="0"/>
                              </a:moveTo>
                              <a:cubicBezTo>
                                <a:pt x="157" y="0"/>
                                <a:pt x="157" y="0"/>
                                <a:pt x="157" y="0"/>
                              </a:cubicBezTo>
                              <a:cubicBezTo>
                                <a:pt x="70" y="0"/>
                                <a:pt x="0" y="93"/>
                                <a:pt x="0" y="207"/>
                              </a:cubicBezTo>
                              <a:cubicBezTo>
                                <a:pt x="0" y="1339"/>
                                <a:pt x="0" y="1339"/>
                                <a:pt x="0" y="1339"/>
                              </a:cubicBezTo>
                              <a:cubicBezTo>
                                <a:pt x="0" y="1453"/>
                                <a:pt x="70" y="1546"/>
                                <a:pt x="157" y="1546"/>
                              </a:cubicBezTo>
                              <a:cubicBezTo>
                                <a:pt x="1518" y="1546"/>
                                <a:pt x="1518" y="1546"/>
                                <a:pt x="1518" y="1546"/>
                              </a:cubicBezTo>
                              <a:cubicBezTo>
                                <a:pt x="1604" y="1546"/>
                                <a:pt x="1674" y="1454"/>
                                <a:pt x="1674" y="1339"/>
                              </a:cubicBezTo>
                              <a:cubicBezTo>
                                <a:pt x="1674" y="207"/>
                                <a:pt x="1674" y="207"/>
                                <a:pt x="1674" y="207"/>
                              </a:cubicBezTo>
                              <a:cubicBezTo>
                                <a:pt x="1674" y="93"/>
                                <a:pt x="1604" y="0"/>
                                <a:pt x="1518" y="0"/>
                              </a:cubicBezTo>
                              <a:close/>
                              <a:moveTo>
                                <a:pt x="889" y="1123"/>
                              </a:moveTo>
                              <a:cubicBezTo>
                                <a:pt x="889" y="1145"/>
                                <a:pt x="875" y="1163"/>
                                <a:pt x="857" y="1163"/>
                              </a:cubicBezTo>
                              <a:cubicBezTo>
                                <a:pt x="293" y="1163"/>
                                <a:pt x="293" y="1163"/>
                                <a:pt x="293" y="1163"/>
                              </a:cubicBezTo>
                              <a:cubicBezTo>
                                <a:pt x="275" y="1163"/>
                                <a:pt x="260" y="1145"/>
                                <a:pt x="260" y="1123"/>
                              </a:cubicBezTo>
                              <a:cubicBezTo>
                                <a:pt x="260" y="1019"/>
                                <a:pt x="260" y="1019"/>
                                <a:pt x="260" y="1019"/>
                              </a:cubicBezTo>
                              <a:cubicBezTo>
                                <a:pt x="260" y="868"/>
                                <a:pt x="439" y="837"/>
                                <a:pt x="439" y="837"/>
                              </a:cubicBezTo>
                              <a:cubicBezTo>
                                <a:pt x="396" y="790"/>
                                <a:pt x="365" y="721"/>
                                <a:pt x="365" y="645"/>
                              </a:cubicBezTo>
                              <a:cubicBezTo>
                                <a:pt x="365" y="502"/>
                                <a:pt x="459" y="386"/>
                                <a:pt x="575" y="386"/>
                              </a:cubicBezTo>
                              <a:cubicBezTo>
                                <a:pt x="691" y="386"/>
                                <a:pt x="785" y="502"/>
                                <a:pt x="785" y="645"/>
                              </a:cubicBezTo>
                              <a:cubicBezTo>
                                <a:pt x="785" y="721"/>
                                <a:pt x="754" y="790"/>
                                <a:pt x="711" y="837"/>
                              </a:cubicBezTo>
                              <a:cubicBezTo>
                                <a:pt x="711" y="837"/>
                                <a:pt x="889" y="870"/>
                                <a:pt x="889" y="1019"/>
                              </a:cubicBezTo>
                              <a:cubicBezTo>
                                <a:pt x="889" y="1123"/>
                                <a:pt x="889" y="1123"/>
                                <a:pt x="889" y="1123"/>
                              </a:cubicBezTo>
                              <a:close/>
                              <a:moveTo>
                                <a:pt x="1360" y="1063"/>
                              </a:moveTo>
                              <a:cubicBezTo>
                                <a:pt x="1360" y="1081"/>
                                <a:pt x="1347" y="1096"/>
                                <a:pt x="1332" y="1096"/>
                              </a:cubicBezTo>
                              <a:cubicBezTo>
                                <a:pt x="1075" y="1096"/>
                                <a:pt x="1075" y="1096"/>
                                <a:pt x="1075" y="1096"/>
                              </a:cubicBezTo>
                              <a:cubicBezTo>
                                <a:pt x="1059" y="1096"/>
                                <a:pt x="1046" y="1081"/>
                                <a:pt x="1046" y="1063"/>
                              </a:cubicBezTo>
                              <a:cubicBezTo>
                                <a:pt x="1046" y="1000"/>
                                <a:pt x="1046" y="1000"/>
                                <a:pt x="1046" y="1000"/>
                              </a:cubicBezTo>
                              <a:cubicBezTo>
                                <a:pt x="1046" y="982"/>
                                <a:pt x="1059" y="967"/>
                                <a:pt x="1075" y="967"/>
                              </a:cubicBezTo>
                              <a:cubicBezTo>
                                <a:pt x="1332" y="967"/>
                                <a:pt x="1332" y="967"/>
                                <a:pt x="1332" y="967"/>
                              </a:cubicBezTo>
                              <a:cubicBezTo>
                                <a:pt x="1347" y="967"/>
                                <a:pt x="1360" y="982"/>
                                <a:pt x="1360" y="1000"/>
                              </a:cubicBezTo>
                              <a:lnTo>
                                <a:pt x="1360" y="1063"/>
                              </a:lnTo>
                              <a:close/>
                              <a:moveTo>
                                <a:pt x="1360" y="805"/>
                              </a:moveTo>
                              <a:cubicBezTo>
                                <a:pt x="1360" y="823"/>
                                <a:pt x="1347" y="837"/>
                                <a:pt x="1332" y="837"/>
                              </a:cubicBezTo>
                              <a:cubicBezTo>
                                <a:pt x="1075" y="837"/>
                                <a:pt x="1075" y="837"/>
                                <a:pt x="1075" y="837"/>
                              </a:cubicBezTo>
                              <a:cubicBezTo>
                                <a:pt x="1059" y="837"/>
                                <a:pt x="1046" y="823"/>
                                <a:pt x="1046" y="805"/>
                              </a:cubicBezTo>
                              <a:cubicBezTo>
                                <a:pt x="1046" y="741"/>
                                <a:pt x="1046" y="741"/>
                                <a:pt x="1046" y="741"/>
                              </a:cubicBezTo>
                              <a:cubicBezTo>
                                <a:pt x="1046" y="723"/>
                                <a:pt x="1059" y="709"/>
                                <a:pt x="1075" y="709"/>
                              </a:cubicBezTo>
                              <a:cubicBezTo>
                                <a:pt x="1332" y="709"/>
                                <a:pt x="1332" y="709"/>
                                <a:pt x="1332" y="709"/>
                              </a:cubicBezTo>
                              <a:cubicBezTo>
                                <a:pt x="1347" y="709"/>
                                <a:pt x="1360" y="723"/>
                                <a:pt x="1360" y="741"/>
                              </a:cubicBezTo>
                              <a:lnTo>
                                <a:pt x="1360" y="805"/>
                              </a:lnTo>
                              <a:close/>
                              <a:moveTo>
                                <a:pt x="1360" y="547"/>
                              </a:moveTo>
                              <a:cubicBezTo>
                                <a:pt x="1360" y="565"/>
                                <a:pt x="1347" y="580"/>
                                <a:pt x="1332" y="580"/>
                              </a:cubicBezTo>
                              <a:cubicBezTo>
                                <a:pt x="1075" y="580"/>
                                <a:pt x="1075" y="580"/>
                                <a:pt x="1075" y="580"/>
                              </a:cubicBezTo>
                              <a:cubicBezTo>
                                <a:pt x="1059" y="580"/>
                                <a:pt x="1046" y="565"/>
                                <a:pt x="1046" y="547"/>
                              </a:cubicBezTo>
                              <a:cubicBezTo>
                                <a:pt x="1046" y="484"/>
                                <a:pt x="1046" y="484"/>
                                <a:pt x="1046" y="484"/>
                              </a:cubicBezTo>
                              <a:cubicBezTo>
                                <a:pt x="1046" y="466"/>
                                <a:pt x="1059" y="451"/>
                                <a:pt x="1075" y="451"/>
                              </a:cubicBezTo>
                              <a:cubicBezTo>
                                <a:pt x="1332" y="451"/>
                                <a:pt x="1332" y="451"/>
                                <a:pt x="1332" y="451"/>
                              </a:cubicBezTo>
                              <a:cubicBezTo>
                                <a:pt x="1347" y="451"/>
                                <a:pt x="1360" y="466"/>
                                <a:pt x="1360" y="484"/>
                              </a:cubicBezTo>
                              <a:lnTo>
                                <a:pt x="1360" y="547"/>
                              </a:lnTo>
                              <a:close/>
                              <a:moveTo>
                                <a:pt x="1360" y="547"/>
                              </a:moveTo>
                              <a:cubicBezTo>
                                <a:pt x="1360" y="547"/>
                                <a:pt x="1360" y="547"/>
                                <a:pt x="1360" y="547"/>
                              </a:cubicBezTo>
                            </a:path>
                          </a:pathLst>
                        </a:custGeom>
                        <a:solidFill>
                          <a:schemeClr val="bg1"/>
                        </a:solidFill>
                        <a:ln>
                          <a:noFill/>
                        </a:ln>
                        <a:effectLst/>
                      </wps:spPr>
                      <wps:bodyPr vert="horz" wrap="square" lIns="91440" tIns="45720" rIns="91440" bIns="45720" numCol="1" anchor="t" anchorCtr="0" compatLnSpc="1"/>
                    </wps:wsp>
                  </a:graphicData>
                </a:graphic>
              </wp:anchor>
            </w:drawing>
          </mc:Choice>
          <mc:Fallback>
            <w:pict>
              <v:shape w14:anchorId="3EF08B56" id="Freeform 186" o:spid="_x0000_s1026" style="position:absolute;margin-left:432.6pt;margin-top:599.3pt;width:19.8pt;height:19.8pt;z-index:251529728;visibility:visible;mso-wrap-style:square;mso-wrap-distance-left:9pt;mso-wrap-distance-top:0;mso-wrap-distance-right:9pt;mso-wrap-distance-bottom:0;mso-position-horizontal:absolute;mso-position-horizontal-relative:text;mso-position-vertical:absolute;mso-position-vertical-relative:text;v-text-anchor:top" coordsize="1674,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" path="m1518,c157,,157,,157,,70,,,93,,207,,1339,,1339,,1339v,114,70,207,157,207c1518,1546,1518,1546,1518,1546v86,,156,-92,156,-207c1674,207,1674,207,1674,207,1674,93,1604,,1518,xm889,1123v,22,-14,40,-32,40c293,1163,293,1163,293,1163v-18,,-33,-18,-33,-40c260,1019,260,1019,260,1019,260,868,439,837,439,837,396,790,365,721,365,645v,-143,94,-259,210,-259c691,386,785,502,785,645v,76,-31,145,-74,192c711,837,889,870,889,1019v,104,,104,,104xm1360,1063v,18,-13,33,-28,33c1075,1096,1075,1096,1075,1096v-16,,-29,-15,-29,-33c1046,1000,1046,1000,1046,1000v,-18,13,-33,29,-33c1332,967,1332,967,1332,967v15,,28,15,28,33l1360,1063xm1360,805v,18,-13,32,-28,32c1075,837,1075,837,1075,837v-16,,-29,-14,-29,-32c1046,741,1046,741,1046,741v,-18,13,-32,29,-32c1332,709,1332,709,1332,709v15,,28,14,28,32l1360,805xm1360,547v,18,-13,33,-28,33c1075,580,1075,580,1075,580v-16,,-29,-15,-29,-33c1046,484,1046,484,1046,484v,-18,13,-33,29,-33c1332,451,1332,451,1332,451v15,,28,15,28,33l1360,547xm1360,547v,,,,,e" fillcolor="white [3212]" stroked="f">
                <v:path arrowok="t" o:connecttype="custom" o:connectlocs="228026,0;23584,0;0,33669;0,217791;23584,251460;228026,251460;251460,217791;251460,33669;228026,0;133541,182658;128734,189164;44013,189164;39056,182658;39056,165742;65944,136140;54828,104911;86374,62784;117919,104911;106803,136140;133541,165742;133541,182658;204292,172899;200086,178267;161481,178267;157125,172899;157125,162652;161481,157284;200086,157284;204292,162652;204292,172899;204292,130935;200086,136140;161481,136140;157125,130935;157125,120525;161481,115320;200086,115320;204292,120525;204292,130935;204292,88971;200086,94338;161481,94338;157125,88971;157125,78724;161481,73356;200086,73356;204292,78724;204292,88971;204292,88971;204292,88971" o:connectangles="0,0,0,0,0,0,0,0,0,0,0,0,0,0,0,0,0,0,0,0,0,0,0,0,0,0,0,0,0,0,0,0,0,0,0,0,0,0,0,0,0,0,0,0,0,0,0,0,0,0"/>
                <o:lock v:ext="edit" verticies="t"/>
              </v:shape>
            </w:pict>
          </mc:Fallback>
        </mc:AlternateContent>
      </w:r>
      <w:r w:rsidRPr="0004011C">
        <w:rPr>
          <w:noProof/>
          <w:sz w:val="22"/>
          <w:lang w:val="id-ID"/>
        </w:rPr>
        <mc:AlternateContent>
          <mc:Choice Requires="wps">
            <w:drawing>
              <wp:anchor distT="0" distB="0" distL="114300" distR="114300" simplePos="0" relativeHeight="251539968" behindDoc="0" locked="0" layoutInCell="1" allowOverlap="1" wp14:anchorId="679B7028" wp14:editId="512A8B24">
                <wp:simplePos x="0" y="0"/>
                <wp:positionH relativeFrom="column">
                  <wp:posOffset>5480050</wp:posOffset>
                </wp:positionH>
                <wp:positionV relativeFrom="paragraph">
                  <wp:posOffset>5969000</wp:posOffset>
                </wp:positionV>
                <wp:extent cx="251460" cy="251460"/>
                <wp:effectExtent l="0" t="0" r="15240" b="15240"/>
                <wp:wrapNone/>
                <wp:docPr id="2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1460" cy="251460"/>
                        </a:xfrm>
                        <a:custGeom>
                          <a:avLst/>
                          <a:gdLst>
                            <a:gd name="T0" fmla="*/ 700 w 800"/>
                            <a:gd name="T1" fmla="*/ 0 h 800"/>
                            <a:gd name="T2" fmla="*/ 101 w 800"/>
                            <a:gd name="T3" fmla="*/ 0 h 800"/>
                            <a:gd name="T4" fmla="*/ 0 w 800"/>
                            <a:gd name="T5" fmla="*/ 100 h 800"/>
                            <a:gd name="T6" fmla="*/ 0 w 800"/>
                            <a:gd name="T7" fmla="*/ 700 h 800"/>
                            <a:gd name="T8" fmla="*/ 101 w 800"/>
                            <a:gd name="T9" fmla="*/ 800 h 800"/>
                            <a:gd name="T10" fmla="*/ 700 w 800"/>
                            <a:gd name="T11" fmla="*/ 800 h 800"/>
                            <a:gd name="T12" fmla="*/ 800 w 800"/>
                            <a:gd name="T13" fmla="*/ 700 h 800"/>
                            <a:gd name="T14" fmla="*/ 800 w 800"/>
                            <a:gd name="T15" fmla="*/ 100 h 800"/>
                            <a:gd name="T16" fmla="*/ 700 w 800"/>
                            <a:gd name="T17" fmla="*/ 0 h 800"/>
                            <a:gd name="T18" fmla="*/ 400 w 800"/>
                            <a:gd name="T19" fmla="*/ 196 h 800"/>
                            <a:gd name="T20" fmla="*/ 502 w 800"/>
                            <a:gd name="T21" fmla="*/ 298 h 800"/>
                            <a:gd name="T22" fmla="*/ 400 w 800"/>
                            <a:gd name="T23" fmla="*/ 400 h 800"/>
                            <a:gd name="T24" fmla="*/ 298 w 800"/>
                            <a:gd name="T25" fmla="*/ 298 h 800"/>
                            <a:gd name="T26" fmla="*/ 400 w 800"/>
                            <a:gd name="T27" fmla="*/ 196 h 800"/>
                            <a:gd name="T28" fmla="*/ 606 w 800"/>
                            <a:gd name="T29" fmla="*/ 585 h 800"/>
                            <a:gd name="T30" fmla="*/ 192 w 800"/>
                            <a:gd name="T31" fmla="*/ 585 h 800"/>
                            <a:gd name="T32" fmla="*/ 192 w 800"/>
                            <a:gd name="T33" fmla="*/ 536 h 800"/>
                            <a:gd name="T34" fmla="*/ 293 w 800"/>
                            <a:gd name="T35" fmla="*/ 435 h 800"/>
                            <a:gd name="T36" fmla="*/ 508 w 800"/>
                            <a:gd name="T37" fmla="*/ 435 h 800"/>
                            <a:gd name="T38" fmla="*/ 608 w 800"/>
                            <a:gd name="T39" fmla="*/ 536 h 800"/>
                            <a:gd name="T40" fmla="*/ 608 w 800"/>
                            <a:gd name="T41" fmla="*/ 585 h 800"/>
                            <a:gd name="T42" fmla="*/ 606 w 800"/>
                            <a:gd name="T43" fmla="*/ 585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00" h="800">
                              <a:moveTo>
                                <a:pt x="700" y="0"/>
                              </a:moveTo>
                              <a:cubicBezTo>
                                <a:pt x="101" y="0"/>
                                <a:pt x="101" y="0"/>
                                <a:pt x="101" y="0"/>
                              </a:cubicBezTo>
                              <a:cubicBezTo>
                                <a:pt x="44" y="0"/>
                                <a:pt x="0" y="44"/>
                                <a:pt x="0" y="100"/>
                              </a:cubicBezTo>
                              <a:cubicBezTo>
                                <a:pt x="0" y="700"/>
                                <a:pt x="0" y="700"/>
                                <a:pt x="0" y="700"/>
                              </a:cubicBezTo>
                              <a:cubicBezTo>
                                <a:pt x="0" y="754"/>
                                <a:pt x="44" y="800"/>
                                <a:pt x="101" y="800"/>
                              </a:cubicBezTo>
                              <a:cubicBezTo>
                                <a:pt x="700" y="800"/>
                                <a:pt x="700" y="800"/>
                                <a:pt x="700" y="800"/>
                              </a:cubicBezTo>
                              <a:cubicBezTo>
                                <a:pt x="754" y="800"/>
                                <a:pt x="800" y="756"/>
                                <a:pt x="800" y="700"/>
                              </a:cubicBezTo>
                              <a:cubicBezTo>
                                <a:pt x="800" y="100"/>
                                <a:pt x="800" y="100"/>
                                <a:pt x="800" y="100"/>
                              </a:cubicBezTo>
                              <a:cubicBezTo>
                                <a:pt x="798" y="44"/>
                                <a:pt x="754" y="0"/>
                                <a:pt x="700" y="0"/>
                              </a:cubicBezTo>
                              <a:close/>
                              <a:moveTo>
                                <a:pt x="400" y="196"/>
                              </a:moveTo>
                              <a:cubicBezTo>
                                <a:pt x="457" y="196"/>
                                <a:pt x="502" y="241"/>
                                <a:pt x="502" y="298"/>
                              </a:cubicBezTo>
                              <a:cubicBezTo>
                                <a:pt x="502" y="354"/>
                                <a:pt x="457" y="400"/>
                                <a:pt x="400" y="400"/>
                              </a:cubicBezTo>
                              <a:cubicBezTo>
                                <a:pt x="344" y="400"/>
                                <a:pt x="298" y="354"/>
                                <a:pt x="298" y="298"/>
                              </a:cubicBezTo>
                              <a:cubicBezTo>
                                <a:pt x="298" y="241"/>
                                <a:pt x="344" y="196"/>
                                <a:pt x="400" y="196"/>
                              </a:cubicBezTo>
                              <a:close/>
                              <a:moveTo>
                                <a:pt x="606" y="585"/>
                              </a:moveTo>
                              <a:cubicBezTo>
                                <a:pt x="192" y="585"/>
                                <a:pt x="192" y="585"/>
                                <a:pt x="192" y="585"/>
                              </a:cubicBezTo>
                              <a:cubicBezTo>
                                <a:pt x="192" y="536"/>
                                <a:pt x="192" y="536"/>
                                <a:pt x="192" y="536"/>
                              </a:cubicBezTo>
                              <a:cubicBezTo>
                                <a:pt x="192" y="481"/>
                                <a:pt x="236" y="435"/>
                                <a:pt x="293" y="435"/>
                              </a:cubicBezTo>
                              <a:cubicBezTo>
                                <a:pt x="508" y="435"/>
                                <a:pt x="508" y="435"/>
                                <a:pt x="508" y="435"/>
                              </a:cubicBezTo>
                              <a:cubicBezTo>
                                <a:pt x="562" y="435"/>
                                <a:pt x="608" y="479"/>
                                <a:pt x="608" y="536"/>
                              </a:cubicBezTo>
                              <a:cubicBezTo>
                                <a:pt x="608" y="585"/>
                                <a:pt x="608" y="585"/>
                                <a:pt x="608" y="585"/>
                              </a:cubicBezTo>
                              <a:lnTo>
                                <a:pt x="606" y="585"/>
                              </a:lnTo>
                              <a:close/>
                            </a:path>
                          </a:pathLst>
                        </a:custGeom>
                        <a:solidFill>
                          <a:schemeClr val="bg1"/>
                        </a:solidFill>
                        <a:ln>
                          <a:noFill/>
                        </a:ln>
                        <a:effectLst/>
                      </wps:spPr>
                      <wps:bodyPr vert="horz" wrap="square" lIns="91440" tIns="45720" rIns="91440" bIns="45720" numCol="1" anchor="t" anchorCtr="0" compatLnSpc="1"/>
                    </wps:wsp>
                  </a:graphicData>
                </a:graphic>
              </wp:anchor>
            </w:drawing>
          </mc:Choice>
          <mc:Fallback>
            <w:pict>
              <v:shape w14:anchorId="0AFFD719" id="Freeform 7" o:spid="_x0000_s1026" style="position:absolute;margin-left:431.5pt;margin-top:470pt;width:19.8pt;height:19.8pt;z-index:251539968;visibility:visible;mso-wrap-style:square;mso-wrap-distance-left:9pt;mso-wrap-distance-top:0;mso-wrap-distance-right:9pt;mso-wrap-distance-bottom:0;mso-position-horizontal:absolute;mso-position-horizontal-relative:text;mso-position-vertical:absolute;mso-position-vertical-relative:text;v-text-anchor:top" coordsize="8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" path="m700,c101,,101,,101,,44,,,44,,100,,700,,700,,700v,54,44,100,101,100c700,800,700,800,700,800v54,,100,-44,100,-100c800,100,800,100,800,100,798,44,754,,700,xm400,196v57,,102,45,102,102c502,354,457,400,400,400,344,400,298,354,298,298v,-57,46,-102,102,-102xm606,585v-414,,-414,,-414,c192,536,192,536,192,536v,-55,44,-101,101,-101c508,435,508,435,508,435v54,,100,44,100,101c608,585,608,585,608,585r-2,xe" fillcolor="white [3212]" stroked="f">
                <v:path arrowok="t" o:connecttype="custom" o:connectlocs="220028,0;31747,0;0,31433;0,220028;31747,251460;220028,251460;251460,220028;251460,31433;220028,0;125730,61608;157791,93669;125730,125730;93669,93669;125730,61608;190481,183880;60350,183880;60350,168478;92097,136731;159677,136731;191110,168478;191110,183880;190481,183880" o:connectangles="0,0,0,0,0,0,0,0,0,0,0,0,0,0,0,0,0,0,0,0,0,0"/>
                <o:lock v:ext="edit" verticies="t"/>
              </v:shape>
            </w:pict>
          </mc:Fallback>
        </mc:AlternateContent>
      </w:r>
      <w:r w:rsidRPr="0004011C">
        <w:rPr>
          <w:sz w:val="22"/>
        </w:rPr>
        <w:br w:type="page"/>
      </w:r>
      <w:r w:rsidRPr="0004011C">
        <w:rPr>
          <w:noProof/>
          <w:sz w:val="22"/>
          <w:lang w:val="id-ID"/>
        </w:rPr>
        <mc:AlternateContent>
          <mc:Choice Requires="wps">
            <w:drawing>
              <wp:anchor distT="0" distB="0" distL="114300" distR="114300" simplePos="0" relativeHeight="251560448" behindDoc="0" locked="0" layoutInCell="1" allowOverlap="1" wp14:anchorId="6828D165" wp14:editId="00F6106C">
                <wp:simplePos x="0" y="0"/>
                <wp:positionH relativeFrom="column">
                  <wp:posOffset>1689735</wp:posOffset>
                </wp:positionH>
                <wp:positionV relativeFrom="paragraph">
                  <wp:posOffset>168910</wp:posOffset>
                </wp:positionV>
                <wp:extent cx="2063115" cy="1840865"/>
                <wp:effectExtent l="6350" t="6350" r="12065" b="18415"/>
                <wp:wrapNone/>
                <wp:docPr id="44" name="任意多边形 1"/>
                <wp:cNvGraphicFramePr/>
                <a:graphic xmlns:a="http://schemas.openxmlformats.org/drawingml/2006/main">
                  <a:graphicData uri="http://schemas.microsoft.com/office/word/2010/wordprocessingShape">
                    <wps:wsp>
                      <wps:cNvSpPr/>
                      <wps:spPr>
                        <a:xfrm rot="-5400000" flipV="1">
                          <a:off x="0" y="0"/>
                          <a:ext cx="2063115" cy="1840865"/>
                        </a:xfrm>
                        <a:custGeom>
                          <a:avLst/>
                          <a:gdLst/>
                          <a:ahLst/>
                          <a:cxnLst>
                            <a:cxn ang="0">
                              <a:pos x="638346" y="0"/>
                            </a:cxn>
                            <a:cxn ang="0">
                              <a:pos x="1425437" y="0"/>
                            </a:cxn>
                            <a:cxn ang="0">
                              <a:pos x="1498104" y="9659"/>
                            </a:cxn>
                            <a:cxn ang="0">
                              <a:pos x="1500645" y="10568"/>
                            </a:cxn>
                            <a:cxn ang="0">
                              <a:pos x="1510475" y="12216"/>
                            </a:cxn>
                            <a:cxn ang="0">
                              <a:pos x="1634795" y="119242"/>
                            </a:cxn>
                            <a:cxn ang="0">
                              <a:pos x="2028340" y="801150"/>
                            </a:cxn>
                            <a:cxn ang="0">
                              <a:pos x="2044990" y="834994"/>
                            </a:cxn>
                            <a:cxn ang="0">
                              <a:pos x="2053111" y="859339"/>
                            </a:cxn>
                            <a:cxn ang="0">
                              <a:pos x="2058830" y="874654"/>
                            </a:cxn>
                            <a:cxn ang="0">
                              <a:pos x="2063179" y="903501"/>
                            </a:cxn>
                            <a:cxn ang="0">
                              <a:pos x="2062787" y="918493"/>
                            </a:cxn>
                            <a:cxn ang="0">
                              <a:pos x="2063180" y="933522"/>
                            </a:cxn>
                            <a:cxn ang="0">
                              <a:pos x="2058831" y="962370"/>
                            </a:cxn>
                            <a:cxn ang="0">
                              <a:pos x="2053094" y="977732"/>
                            </a:cxn>
                            <a:cxn ang="0">
                              <a:pos x="2044989" y="1002029"/>
                            </a:cxn>
                            <a:cxn ang="0">
                              <a:pos x="2028339" y="1035873"/>
                            </a:cxn>
                            <a:cxn ang="0">
                              <a:pos x="1634794" y="1717782"/>
                            </a:cxn>
                            <a:cxn ang="0">
                              <a:pos x="1613821" y="1749129"/>
                            </a:cxn>
                            <a:cxn ang="0">
                              <a:pos x="1610176" y="1753244"/>
                            </a:cxn>
                            <a:cxn ang="0">
                              <a:pos x="1604139" y="1766047"/>
                            </a:cxn>
                            <a:cxn ang="0">
                              <a:pos x="1432114" y="1841121"/>
                            </a:cxn>
                            <a:cxn ang="0">
                              <a:pos x="645024" y="1841121"/>
                            </a:cxn>
                            <a:cxn ang="0">
                              <a:pos x="572356" y="1831462"/>
                            </a:cxn>
                            <a:cxn ang="0">
                              <a:pos x="554377" y="1825037"/>
                            </a:cxn>
                            <a:cxn ang="0">
                              <a:pos x="553008" y="1824807"/>
                            </a:cxn>
                            <a:cxn ang="0">
                              <a:pos x="545625" y="1821909"/>
                            </a:cxn>
                            <a:cxn ang="0">
                              <a:pos x="540643" y="1820129"/>
                            </a:cxn>
                            <a:cxn ang="0">
                              <a:pos x="539481" y="1819497"/>
                            </a:cxn>
                            <a:cxn ang="0">
                              <a:pos x="525860" y="1814151"/>
                            </a:cxn>
                            <a:cxn ang="0">
                              <a:pos x="428688" y="1717781"/>
                            </a:cxn>
                            <a:cxn ang="0">
                              <a:pos x="35143" y="1035873"/>
                            </a:cxn>
                            <a:cxn ang="0">
                              <a:pos x="18582" y="1002209"/>
                            </a:cxn>
                            <a:cxn ang="0">
                              <a:pos x="16546" y="999273"/>
                            </a:cxn>
                            <a:cxn ang="0">
                              <a:pos x="2728" y="945071"/>
                            </a:cxn>
                            <a:cxn ang="0">
                              <a:pos x="2759" y="943900"/>
                            </a:cxn>
                            <a:cxn ang="0">
                              <a:pos x="1125" y="934945"/>
                            </a:cxn>
                            <a:cxn ang="0">
                              <a:pos x="28656" y="828335"/>
                            </a:cxn>
                            <a:cxn ang="0">
                              <a:pos x="30670" y="826721"/>
                            </a:cxn>
                            <a:cxn ang="0">
                              <a:pos x="37568" y="812699"/>
                            </a:cxn>
                            <a:cxn ang="0">
                              <a:pos x="431113" y="130791"/>
                            </a:cxn>
                            <a:cxn ang="0">
                              <a:pos x="452086" y="99443"/>
                            </a:cxn>
                            <a:cxn ang="0">
                              <a:pos x="457953" y="92821"/>
                            </a:cxn>
                            <a:cxn ang="0">
                              <a:pos x="466321" y="75075"/>
                            </a:cxn>
                            <a:cxn ang="0">
                              <a:pos x="638346" y="0"/>
                            </a:cxn>
                          </a:cxnLst>
                          <a:rect l="0" t="0" r="0" b="0"/>
                          <a:pathLst>
                            <a:path w="4318190" h="3851909">
                              <a:moveTo>
                                <a:pt x="1336045" y="0"/>
                              </a:moveTo>
                              <a:lnTo>
                                <a:pt x="2983407" y="0"/>
                              </a:lnTo>
                              <a:cubicBezTo>
                                <a:pt x="3037354" y="0"/>
                                <a:pt x="3088749" y="7196"/>
                                <a:pt x="3135498" y="20209"/>
                              </a:cubicBezTo>
                              <a:lnTo>
                                <a:pt x="3140816" y="22109"/>
                              </a:lnTo>
                              <a:lnTo>
                                <a:pt x="3161390" y="25558"/>
                              </a:lnTo>
                              <a:cubicBezTo>
                                <a:pt x="3255747" y="52171"/>
                                <a:pt x="3354157" y="132674"/>
                                <a:pt x="3421590" y="249472"/>
                              </a:cubicBezTo>
                              <a:lnTo>
                                <a:pt x="4245271" y="1676129"/>
                              </a:lnTo>
                              <a:cubicBezTo>
                                <a:pt x="4258758" y="1699489"/>
                                <a:pt x="4270368" y="1723196"/>
                                <a:pt x="4280119" y="1746937"/>
                              </a:cubicBezTo>
                              <a:lnTo>
                                <a:pt x="4297115" y="1797870"/>
                              </a:lnTo>
                              <a:lnTo>
                                <a:pt x="4309085" y="1829910"/>
                              </a:lnTo>
                              <a:cubicBezTo>
                                <a:pt x="4313911" y="1848914"/>
                                <a:pt x="4316952" y="1869137"/>
                                <a:pt x="4318188" y="1890264"/>
                              </a:cubicBezTo>
                              <a:lnTo>
                                <a:pt x="4317368" y="1921630"/>
                              </a:lnTo>
                              <a:lnTo>
                                <a:pt x="4318190" y="1953072"/>
                              </a:lnTo>
                              <a:cubicBezTo>
                                <a:pt x="4316954" y="1974200"/>
                                <a:pt x="4313913" y="1994422"/>
                                <a:pt x="4309087" y="2013427"/>
                              </a:cubicBezTo>
                              <a:lnTo>
                                <a:pt x="4297080" y="2045566"/>
                              </a:lnTo>
                              <a:lnTo>
                                <a:pt x="4280117" y="2096400"/>
                              </a:lnTo>
                              <a:cubicBezTo>
                                <a:pt x="4270366" y="2120140"/>
                                <a:pt x="4258756" y="2143847"/>
                                <a:pt x="4245269" y="2167207"/>
                              </a:cubicBezTo>
                              <a:lnTo>
                                <a:pt x="3421588" y="3593864"/>
                              </a:lnTo>
                              <a:cubicBezTo>
                                <a:pt x="3408102" y="3617224"/>
                                <a:pt x="3393376" y="3639132"/>
                                <a:pt x="3377691" y="3659447"/>
                              </a:cubicBezTo>
                              <a:lnTo>
                                <a:pt x="3370062" y="3668056"/>
                              </a:lnTo>
                              <a:lnTo>
                                <a:pt x="3357428" y="3694842"/>
                              </a:lnTo>
                              <a:cubicBezTo>
                                <a:pt x="3298103" y="3787147"/>
                                <a:pt x="3159222" y="3851909"/>
                                <a:pt x="2997382" y="3851909"/>
                              </a:cubicBezTo>
                              <a:lnTo>
                                <a:pt x="1350020" y="3851909"/>
                              </a:lnTo>
                              <a:cubicBezTo>
                                <a:pt x="1296073" y="3851909"/>
                                <a:pt x="1244677" y="3844713"/>
                                <a:pt x="1197929" y="3831700"/>
                              </a:cubicBezTo>
                              <a:lnTo>
                                <a:pt x="1160298" y="3818258"/>
                              </a:lnTo>
                              <a:lnTo>
                                <a:pt x="1157434" y="3817778"/>
                              </a:lnTo>
                              <a:lnTo>
                                <a:pt x="1141982" y="3811715"/>
                              </a:lnTo>
                              <a:lnTo>
                                <a:pt x="1131553" y="3807990"/>
                              </a:lnTo>
                              <a:lnTo>
                                <a:pt x="1129121" y="3806669"/>
                              </a:lnTo>
                              <a:lnTo>
                                <a:pt x="1100614" y="3795484"/>
                              </a:lnTo>
                              <a:cubicBezTo>
                                <a:pt x="1024953" y="3757512"/>
                                <a:pt x="951181" y="3687302"/>
                                <a:pt x="897234" y="3593863"/>
                              </a:cubicBezTo>
                              <a:lnTo>
                                <a:pt x="73553" y="2167206"/>
                              </a:lnTo>
                              <a:lnTo>
                                <a:pt x="38891" y="2096776"/>
                              </a:lnTo>
                              <a:lnTo>
                                <a:pt x="34630" y="2090634"/>
                              </a:lnTo>
                              <a:cubicBezTo>
                                <a:pt x="17872" y="2058124"/>
                                <a:pt x="8183" y="2019489"/>
                                <a:pt x="5710" y="1977234"/>
                              </a:cubicBezTo>
                              <a:lnTo>
                                <a:pt x="5774" y="1974785"/>
                              </a:lnTo>
                              <a:lnTo>
                                <a:pt x="2355" y="1956049"/>
                              </a:lnTo>
                              <a:cubicBezTo>
                                <a:pt x="-7204" y="1865549"/>
                                <a:pt x="12392" y="1784523"/>
                                <a:pt x="59977" y="1733005"/>
                              </a:cubicBezTo>
                              <a:lnTo>
                                <a:pt x="64191" y="1729628"/>
                              </a:lnTo>
                              <a:lnTo>
                                <a:pt x="78629" y="1700291"/>
                              </a:lnTo>
                              <a:lnTo>
                                <a:pt x="902310" y="273634"/>
                              </a:lnTo>
                              <a:cubicBezTo>
                                <a:pt x="915797" y="250274"/>
                                <a:pt x="930522" y="228366"/>
                                <a:pt x="946207" y="208051"/>
                              </a:cubicBezTo>
                              <a:lnTo>
                                <a:pt x="958486" y="194195"/>
                              </a:lnTo>
                              <a:lnTo>
                                <a:pt x="975999" y="157068"/>
                              </a:lnTo>
                              <a:cubicBezTo>
                                <a:pt x="1035324" y="64763"/>
                                <a:pt x="1174204" y="0"/>
                                <a:pt x="1336045" y="0"/>
                              </a:cubicBezTo>
                              <a:close/>
                            </a:path>
                          </a:pathLst>
                        </a:custGeom>
                        <a:noFill/>
                        <a:ln w="12700" cap="flat" cmpd="sng">
                          <a:solidFill>
                            <a:schemeClr val="bg1"/>
                          </a:solidFill>
                          <a:prstDash val="solid"/>
                          <a:miter lim="800000"/>
                          <a:headEnd type="none" w="med" len="med"/>
                          <a:tailEnd type="none" w="med" len="med"/>
                        </a:ln>
                      </wps:spPr>
                      <wps:bodyPr vert="horz" wrap="square" lIns="91440" tIns="45720" rIns="91440" bIns="45720" anchor="ctr" upright="1"/>
                    </wps:wsp>
                  </a:graphicData>
                </a:graphic>
              </wp:anchor>
            </w:drawing>
          </mc:Choice>
          <mc:Fallback>
            <w:pict>
              <v:shape w14:anchorId="01DBF087" id="任意多边形 1" o:spid="_x0000_s1026" style="position:absolute;margin-left:133.05pt;margin-top:13.3pt;width:162.45pt;height:144.95pt;rotation:90;flip:y;z-index:251560448;visibility:visible;mso-wrap-style:square;mso-wrap-distance-left:9pt;mso-wrap-distance-top:0;mso-wrap-distance-right:9pt;mso-wrap-distance-bottom:0;mso-position-horizontal:absolute;mso-position-horizontal-relative:text;mso-position-vertical:absolute;mso-position-vertical-relative:text;v-text-anchor:middle" coordsize="4318190,385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" path="m1336045,l2983407,v53947,,105342,7196,152091,20209l3140816,22109r20574,3449c3255747,52171,3354157,132674,3421590,249472r823681,1426657c4258758,1699489,4270368,1723196,4280119,1746937r16996,50933l4309085,1829910v4826,19004,7867,39227,9103,60354l4317368,1921630r822,31442c4316954,1974200,4313913,1994422,4309087,2013427r-12007,32139l4280117,2096400v-9751,23740,-21361,47447,-34848,70807l3421588,3593864v-13486,23360,-28212,45268,-43897,65583l3370062,3668056r-12634,26786c3298103,3787147,3159222,3851909,2997382,3851909r-1647362,c1296073,3851909,1244677,3844713,1197929,3831700r-37631,-13442l1157434,3817778r-15452,-6063l1131553,3807990r-2432,-1321l1100614,3795484c1024953,3757512,951181,3687302,897234,3593863l73553,2167206,38891,2096776r-4261,-6142c17872,2058124,8183,2019489,5710,1977234r64,-2449l2355,1956049v-9559,-90500,10037,-171526,57622,-223044l64191,1729628r14438,-29337l902310,273634v13487,-23360,28212,-45268,43897,-65583l958486,194195r17513,-37127c1035324,64763,1174204,,1336045,xe" filled="f" strokecolor="white [3212]" strokeweight="1pt">
                <v:stroke joinstyle="miter"/>
                <v:path arrowok="t" o:connecttype="custom" o:connectlocs="638346,0;1425437,0;1498104,9659;1500645,10568;1510475,12216;1634795,119242;2028340,801150;2044990,834994;2053111,859339;2058830,874654;2063179,903501;2062787,918493;2063180,933522;2058831,962370;2053094,977732;2044989,1002029;2028339,1035873;1634794,1717782;1613821,1749129;1610176,1753244;1604139,1766047;1432114,1841121;645024,1841121;572356,1831462;554377,1825037;553008,1824807;545625,1821909;540643,1820129;539481,1819497;525860,1814151;428688,1717781;35143,1035873;18582,1002209;16546,999273;2728,945071;2759,943900;1125,934945;28656,828335;30670,826721;37568,812699;431113,130791;452086,99443;457953,92821;466321,75075;638346,0" o:connectangles="0,0,0,0,0,0,0,0,0,0,0,0,0,0,0,0,0,0,0,0,0,0,0,0,0,0,0,0,0,0,0,0,0,0,0,0,0,0,0,0,0,0,0,0,0" textboxrect="0,0,4318190,3851909"/>
              </v:shape>
            </w:pict>
          </mc:Fallback>
        </mc:AlternateContent>
      </w:r>
    </w:p>
    <w:p w14:paraId="1B2AAF8E" w14:textId="57A60A54" w:rsidR="006872A7" w:rsidRPr="0004011C" w:rsidRDefault="008B1A4B">
      <w:pPr>
        <w:widowControl/>
        <w:jc w:val="left"/>
        <w:rPr>
          <w:sz w:val="22"/>
        </w:rPr>
      </w:pPr>
      <w:r w:rsidRPr="0004011C">
        <w:rPr>
          <w:noProof/>
          <w:sz w:val="22"/>
          <w:lang w:val="id-ID"/>
        </w:rPr>
        <w:lastRenderedPageBreak/>
        <mc:AlternateContent>
          <mc:Choice Requires="wps">
            <w:drawing>
              <wp:anchor distT="0" distB="0" distL="114300" distR="114300" simplePos="0" relativeHeight="251570688" behindDoc="0" locked="0" layoutInCell="1" allowOverlap="1" wp14:anchorId="7AE0B4F4" wp14:editId="198AFDEA">
                <wp:simplePos x="0" y="0"/>
                <wp:positionH relativeFrom="column">
                  <wp:posOffset>1670050</wp:posOffset>
                </wp:positionH>
                <wp:positionV relativeFrom="paragraph">
                  <wp:posOffset>4687570</wp:posOffset>
                </wp:positionV>
                <wp:extent cx="2196465" cy="307340"/>
                <wp:effectExtent l="0" t="0" r="0" b="0"/>
                <wp:wrapNone/>
                <wp:docPr id="223" name="文本框 7"/>
                <wp:cNvGraphicFramePr/>
                <a:graphic xmlns:a="http://schemas.openxmlformats.org/drawingml/2006/main">
                  <a:graphicData uri="http://schemas.microsoft.com/office/word/2010/wordprocessingShape">
                    <wps:wsp>
                      <wps:cNvSpPr txBox="1"/>
                      <wps:spPr>
                        <a:xfrm>
                          <a:off x="0" y="0"/>
                          <a:ext cx="2196465" cy="1635760"/>
                        </a:xfrm>
                        <a:prstGeom prst="rect">
                          <a:avLst/>
                        </a:prstGeom>
                        <a:noFill/>
                        <a:ln>
                          <a:noFill/>
                        </a:ln>
                        <a:effectLst/>
                      </wps:spPr>
                      <wps:txbx>
                        <w:txbxContent>
                          <w:p w14:paraId="7C14BA9F" w14:textId="77777777" w:rsidR="00BF6F09" w:rsidRDefault="00BF6F09">
                            <w:pPr>
                              <w:pStyle w:val="NormalWeb"/>
                              <w:adjustRightInd w:val="0"/>
                              <w:snapToGrid w:val="0"/>
                              <w:spacing w:before="0" w:beforeAutospacing="0" w:after="0" w:afterAutospacing="0" w:line="520" w:lineRule="exact"/>
                              <w:jc w:val="center"/>
                              <w:rPr>
                                <w:rFonts w:ascii="Source Code Pro ExtraLight" w:hAnsi="Source Code Pro ExtraLight" w:cs="Source Code Pro ExtraLight"/>
                                <w:b/>
                                <w:color w:val="FFFFFF" w:themeColor="background1"/>
                                <w:sz w:val="32"/>
                                <w:szCs w:val="32"/>
                              </w:rPr>
                            </w:pPr>
                            <w:r>
                              <w:rPr>
                                <w:rFonts w:ascii="Source Code Pro ExtraLight" w:hAnsi="Source Code Pro ExtraLight" w:cs="Source Code Pro ExtraLight"/>
                                <w:b/>
                                <w:color w:val="FFFFFF" w:themeColor="background1"/>
                                <w:sz w:val="32"/>
                                <w:szCs w:val="32"/>
                              </w:rPr>
                              <w:t>MIDDLEWARE</w:t>
                            </w:r>
                          </w:p>
                        </w:txbxContent>
                      </wps:txbx>
                      <wps:bodyPr wrap="square" rtlCol="0">
                        <a:spAutoFit/>
                      </wps:bodyPr>
                    </wps:wsp>
                  </a:graphicData>
                </a:graphic>
              </wp:anchor>
            </w:drawing>
          </mc:Choice>
          <mc:Fallback>
            <w:pict>
              <v:shape w14:anchorId="7AE0B4F4" id="文本框 7" o:spid="_x0000_s1028" type="#_x0000_t202" style="position:absolute;margin-left:131.5pt;margin-top:369.1pt;width:172.95pt;height:24.2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" filled="f" stroked="f">
                <v:textbox style="mso-fit-shape-to-text:t">
                  <w:txbxContent>
                    <w:p w14:paraId="7C14BA9F" w14:textId="77777777" w:rsidR="00BF6F09" w:rsidRDefault="00BF6F09">
                      <w:pPr>
                        <w:pStyle w:val="NormalWeb"/>
                        <w:adjustRightInd w:val="0"/>
                        <w:snapToGrid w:val="0"/>
                        <w:spacing w:before="0" w:beforeAutospacing="0" w:after="0" w:afterAutospacing="0" w:line="520" w:lineRule="exact"/>
                        <w:jc w:val="center"/>
                        <w:rPr>
                          <w:rFonts w:ascii="Source Code Pro ExtraLight" w:hAnsi="Source Code Pro ExtraLight" w:cs="Source Code Pro ExtraLight"/>
                          <w:b/>
                          <w:color w:val="FFFFFF" w:themeColor="background1"/>
                          <w:sz w:val="32"/>
                          <w:szCs w:val="32"/>
                        </w:rPr>
                      </w:pPr>
                      <w:r>
                        <w:rPr>
                          <w:rFonts w:ascii="Source Code Pro ExtraLight" w:hAnsi="Source Code Pro ExtraLight" w:cs="Source Code Pro ExtraLight"/>
                          <w:b/>
                          <w:color w:val="FFFFFF" w:themeColor="background1"/>
                          <w:sz w:val="32"/>
                          <w:szCs w:val="32"/>
                        </w:rPr>
                        <w:t>MIDDLEWARE</w:t>
                      </w:r>
                    </w:p>
                  </w:txbxContent>
                </v:textbox>
              </v:shape>
            </w:pict>
          </mc:Fallback>
        </mc:AlternateContent>
      </w:r>
      <w:r w:rsidRPr="0004011C">
        <w:rPr>
          <w:noProof/>
          <w:sz w:val="28"/>
          <w:lang w:val="id-ID"/>
        </w:rPr>
        <mc:AlternateContent>
          <mc:Choice Requires="wps">
            <w:drawing>
              <wp:anchor distT="0" distB="0" distL="114300" distR="114300" simplePos="0" relativeHeight="251682304" behindDoc="0" locked="0" layoutInCell="1" allowOverlap="1" wp14:anchorId="043BB009" wp14:editId="00DCFB53">
                <wp:simplePos x="0" y="0"/>
                <wp:positionH relativeFrom="column">
                  <wp:posOffset>6072505</wp:posOffset>
                </wp:positionH>
                <wp:positionV relativeFrom="paragraph">
                  <wp:posOffset>3380740</wp:posOffset>
                </wp:positionV>
                <wp:extent cx="823595" cy="2943225"/>
                <wp:effectExtent l="12700" t="12700" r="17145" b="15875"/>
                <wp:wrapNone/>
                <wp:docPr id="57" name="Rectangles 57"/>
                <wp:cNvGraphicFramePr/>
                <a:graphic xmlns:a="http://schemas.openxmlformats.org/drawingml/2006/main">
                  <a:graphicData uri="http://schemas.microsoft.com/office/word/2010/wordprocessingShape">
                    <wps:wsp>
                      <wps:cNvSpPr/>
                      <wps:spPr>
                        <a:xfrm>
                          <a:off x="0" y="0"/>
                          <a:ext cx="823595" cy="29432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447D6" id="Rectangles 57" o:spid="_x0000_s1026" style="position:absolute;margin-left:478.15pt;margin-top:266.2pt;width:64.85pt;height:231.7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" fillcolor="yellow" strokecolor="#243f60 [1604]" strokeweight="2pt"/>
            </w:pict>
          </mc:Fallback>
        </mc:AlternateContent>
      </w:r>
      <w:r w:rsidRPr="0004011C">
        <w:rPr>
          <w:noProof/>
          <w:sz w:val="22"/>
          <w:lang w:val="id-ID"/>
        </w:rPr>
        <mc:AlternateContent>
          <mc:Choice Requires="wps">
            <w:drawing>
              <wp:anchor distT="0" distB="0" distL="114300" distR="114300" simplePos="0" relativeHeight="251565568" behindDoc="0" locked="0" layoutInCell="1" allowOverlap="1" wp14:anchorId="38A25F84" wp14:editId="483725EB">
                <wp:simplePos x="0" y="0"/>
                <wp:positionH relativeFrom="column">
                  <wp:posOffset>2384425</wp:posOffset>
                </wp:positionH>
                <wp:positionV relativeFrom="paragraph">
                  <wp:posOffset>3696970</wp:posOffset>
                </wp:positionV>
                <wp:extent cx="785495" cy="624840"/>
                <wp:effectExtent l="33655" t="10795" r="34290" b="65405"/>
                <wp:wrapNone/>
                <wp:docPr id="217" name="文本框 9"/>
                <wp:cNvGraphicFramePr/>
                <a:graphic xmlns:a="http://schemas.openxmlformats.org/drawingml/2006/main">
                  <a:graphicData uri="http://schemas.microsoft.com/office/word/2010/wordprocessingShape">
                    <wps:wsp>
                      <wps:cNvSpPr txBox="1"/>
                      <wps:spPr>
                        <a:xfrm>
                          <a:off x="0" y="0"/>
                          <a:ext cx="785495" cy="624840"/>
                        </a:xfrm>
                        <a:prstGeom prst="rect">
                          <a:avLst/>
                        </a:prstGeom>
                        <a:solidFill>
                          <a:schemeClr val="bg1"/>
                        </a:solidFill>
                      </wps:spPr>
                      <wps:style>
                        <a:lnRef idx="0">
                          <a:schemeClr val="dk1"/>
                        </a:lnRef>
                        <a:fillRef idx="3">
                          <a:schemeClr val="dk1"/>
                        </a:fillRef>
                        <a:effectRef idx="3">
                          <a:schemeClr val="dk1"/>
                        </a:effectRef>
                        <a:fontRef idx="minor">
                          <a:schemeClr val="lt1"/>
                        </a:fontRef>
                      </wps:style>
                      <wps:txbx>
                        <w:txbxContent>
                          <w:p w14:paraId="6EF5410B" w14:textId="77777777" w:rsidR="00BF6F09" w:rsidRDefault="00BF6F09">
                            <w:pPr>
                              <w:pStyle w:val="NormalWeb"/>
                              <w:adjustRightInd w:val="0"/>
                              <w:snapToGrid w:val="0"/>
                              <w:spacing w:before="0" w:beforeAutospacing="0" w:after="0" w:afterAutospacing="0" w:line="800" w:lineRule="exact"/>
                              <w:jc w:val="center"/>
                              <w:rPr>
                                <w:rFonts w:ascii="Arial" w:hAnsi="Arial" w:cs="Arial"/>
                                <w:b/>
                                <w:color w:val="000000" w:themeColor="text1"/>
                                <w:sz w:val="72"/>
                                <w:szCs w:val="72"/>
                              </w:rPr>
                            </w:pPr>
                            <w:r>
                              <w:rPr>
                                <w:rFonts w:ascii="Arial" w:hAnsi="Arial" w:cs="Arial"/>
                                <w:b/>
                                <w:color w:val="000000" w:themeColor="text1"/>
                                <w:sz w:val="72"/>
                                <w:szCs w:val="72"/>
                              </w:rPr>
                              <w:t>*</w:t>
                            </w:r>
                          </w:p>
                        </w:txbxContent>
                      </wps:txbx>
                      <wps:bodyPr wrap="square" rtlCol="0">
                        <a:noAutofit/>
                      </wps:bodyPr>
                    </wps:wsp>
                  </a:graphicData>
                </a:graphic>
              </wp:anchor>
            </w:drawing>
          </mc:Choice>
          <mc:Fallback>
            <w:pict>
              <v:shape w14:anchorId="38A25F84" id="文本框 9" o:spid="_x0000_s1029" type="#_x0000_t202" style="position:absolute;margin-left:187.75pt;margin-top:291.1pt;width:61.85pt;height:49.2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" fillcolor="white [3212]" stroked="f">
                <v:shadow on="t" color="black" opacity="22937f" origin=",.5" offset="0,.63889mm"/>
                <v:textbox>
                  <w:txbxContent>
                    <w:p w14:paraId="6EF5410B" w14:textId="77777777" w:rsidR="00BF6F09" w:rsidRDefault="00BF6F09">
                      <w:pPr>
                        <w:pStyle w:val="NormalWeb"/>
                        <w:adjustRightInd w:val="0"/>
                        <w:snapToGrid w:val="0"/>
                        <w:spacing w:before="0" w:beforeAutospacing="0" w:after="0" w:afterAutospacing="0" w:line="800" w:lineRule="exact"/>
                        <w:jc w:val="center"/>
                        <w:rPr>
                          <w:rFonts w:ascii="Arial" w:hAnsi="Arial" w:cs="Arial"/>
                          <w:b/>
                          <w:color w:val="000000" w:themeColor="text1"/>
                          <w:sz w:val="72"/>
                          <w:szCs w:val="72"/>
                        </w:rPr>
                      </w:pPr>
                      <w:r>
                        <w:rPr>
                          <w:rFonts w:ascii="Arial" w:hAnsi="Arial" w:cs="Arial"/>
                          <w:b/>
                          <w:color w:val="000000" w:themeColor="text1"/>
                          <w:sz w:val="72"/>
                          <w:szCs w:val="72"/>
                        </w:rPr>
                        <w:t>*</w:t>
                      </w:r>
                    </w:p>
                  </w:txbxContent>
                </v:textbox>
              </v:shape>
            </w:pict>
          </mc:Fallback>
        </mc:AlternateContent>
      </w:r>
      <w:r w:rsidRPr="0004011C">
        <w:rPr>
          <w:noProof/>
          <w:sz w:val="22"/>
          <w:lang w:val="id-ID"/>
        </w:rPr>
        <mc:AlternateContent>
          <mc:Choice Requires="wps">
            <w:drawing>
              <wp:anchor distT="0" distB="0" distL="114300" distR="114300" simplePos="0" relativeHeight="251524608" behindDoc="0" locked="0" layoutInCell="1" allowOverlap="1" wp14:anchorId="06B67AF2" wp14:editId="21974FD6">
                <wp:simplePos x="0" y="0"/>
                <wp:positionH relativeFrom="column">
                  <wp:posOffset>1470025</wp:posOffset>
                </wp:positionH>
                <wp:positionV relativeFrom="paragraph">
                  <wp:posOffset>4112260</wp:posOffset>
                </wp:positionV>
                <wp:extent cx="2553970" cy="1449070"/>
                <wp:effectExtent l="6350" t="6350" r="15240" b="7620"/>
                <wp:wrapNone/>
                <wp:docPr id="218" name="矩形 218"/>
                <wp:cNvGraphicFramePr/>
                <a:graphic xmlns:a="http://schemas.openxmlformats.org/drawingml/2006/main">
                  <a:graphicData uri="http://schemas.microsoft.com/office/word/2010/wordprocessingShape">
                    <wps:wsp>
                      <wps:cNvSpPr/>
                      <wps:spPr>
                        <a:xfrm>
                          <a:off x="0" y="0"/>
                          <a:ext cx="2553970" cy="1448790"/>
                        </a:xfrm>
                        <a:prstGeom prst="rect">
                          <a:avLst/>
                        </a:prstGeom>
                        <a:no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E0A962" id="矩形 218" o:spid="_x0000_s1026" style="position:absolute;margin-left:115.75pt;margin-top:323.8pt;width:201.1pt;height:114.1pt;z-index:25152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" filled="f" strokecolor="yellow" strokeweight="1pt"/>
            </w:pict>
          </mc:Fallback>
        </mc:AlternateContent>
      </w:r>
      <w:r w:rsidRPr="0004011C">
        <w:rPr>
          <w:noProof/>
          <w:sz w:val="22"/>
          <w:lang w:val="id-ID"/>
        </w:rPr>
        <mc:AlternateContent>
          <mc:Choice Requires="wps">
            <w:drawing>
              <wp:anchor distT="0" distB="0" distL="114300" distR="114300" simplePos="0" relativeHeight="251555328" behindDoc="0" locked="0" layoutInCell="1" allowOverlap="1" wp14:anchorId="44DE87E1" wp14:editId="280F92FD">
                <wp:simplePos x="0" y="0"/>
                <wp:positionH relativeFrom="column">
                  <wp:posOffset>2598420</wp:posOffset>
                </wp:positionH>
                <wp:positionV relativeFrom="paragraph">
                  <wp:posOffset>375285</wp:posOffset>
                </wp:positionV>
                <wp:extent cx="254635" cy="254635"/>
                <wp:effectExtent l="0" t="0" r="12065" b="12065"/>
                <wp:wrapNone/>
                <wp:docPr id="210" name="椭圆 210"/>
                <wp:cNvGraphicFramePr/>
                <a:graphic xmlns:a="http://schemas.openxmlformats.org/drawingml/2006/main">
                  <a:graphicData uri="http://schemas.microsoft.com/office/word/2010/wordprocessingShape">
                    <wps:wsp>
                      <wps:cNvSpPr/>
                      <wps:spPr>
                        <a:xfrm>
                          <a:off x="0" y="0"/>
                          <a:ext cx="254635" cy="254635"/>
                        </a:xfrm>
                        <a:prstGeom prst="ellips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74F0A3C" id="椭圆 210" o:spid="_x0000_s1026" style="position:absolute;margin-left:204.6pt;margin-top:29.55pt;width:20.05pt;height:20.05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" fillcolor="black [3213]" stroked="f" strokeweight="1pt">
                <v:stroke joinstyle="miter"/>
              </v:oval>
            </w:pict>
          </mc:Fallback>
        </mc:AlternateContent>
      </w:r>
      <w:r w:rsidRPr="0004011C">
        <w:rPr>
          <w:noProof/>
          <w:sz w:val="22"/>
          <w:lang w:val="id-ID"/>
        </w:rPr>
        <mc:AlternateContent>
          <mc:Choice Requires="wps">
            <w:drawing>
              <wp:anchor distT="0" distB="0" distL="114300" distR="114300" simplePos="0" relativeHeight="251545088" behindDoc="0" locked="0" layoutInCell="1" allowOverlap="1" wp14:anchorId="7886BBFD" wp14:editId="63E6CF12">
                <wp:simplePos x="0" y="0"/>
                <wp:positionH relativeFrom="column">
                  <wp:posOffset>1727200</wp:posOffset>
                </wp:positionH>
                <wp:positionV relativeFrom="paragraph">
                  <wp:posOffset>784860</wp:posOffset>
                </wp:positionV>
                <wp:extent cx="2053590" cy="631825"/>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2053590" cy="631825"/>
                        </a:xfrm>
                        <a:prstGeom prst="rect">
                          <a:avLst/>
                        </a:prstGeom>
                        <a:noFill/>
                        <a:ln w="6350">
                          <a:noFill/>
                        </a:ln>
                        <a:effectLst/>
                      </wps:spPr>
                      <wps:txbx>
                        <w:txbxContent>
                          <w:p w14:paraId="48A0C3D5" w14:textId="77777777" w:rsidR="00BF6F09" w:rsidRDefault="00BF6F09">
                            <w:pPr>
                              <w:adjustRightInd w:val="0"/>
                              <w:snapToGrid w:val="0"/>
                              <w:spacing w:line="800" w:lineRule="exact"/>
                              <w:jc w:val="center"/>
                              <w:rPr>
                                <w:rFonts w:ascii="Source Code Pro ExtraLight" w:eastAsia="Microsoft YaHei" w:hAnsi="Source Code Pro ExtraLight" w:cs="Source Code Pro ExtraLight"/>
                                <w:b/>
                                <w:color w:val="000000" w:themeColor="text1"/>
                                <w:sz w:val="40"/>
                                <w:szCs w:val="40"/>
                              </w:rPr>
                            </w:pPr>
                            <w:r>
                              <w:rPr>
                                <w:rFonts w:ascii="Source Code Pro ExtraLight" w:eastAsia="Microsoft YaHei" w:hAnsi="Source Code Pro ExtraLight" w:cs="Source Code Pro ExtraLight"/>
                                <w:b/>
                                <w:color w:val="000000" w:themeColor="text1"/>
                                <w:sz w:val="40"/>
                                <w:szCs w:val="40"/>
                              </w:rPr>
                              <w:t>TUTORIAL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86BBFD" id="文本框 207" o:spid="_x0000_s1030" type="#_x0000_t202" style="position:absolute;margin-left:136pt;margin-top:61.8pt;width:161.7pt;height:49.7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" filled="f" stroked="f" strokeweight=".5pt">
                <v:textbox>
                  <w:txbxContent>
                    <w:p w14:paraId="48A0C3D5" w14:textId="77777777" w:rsidR="00BF6F09" w:rsidRDefault="00BF6F09">
                      <w:pPr>
                        <w:adjustRightInd w:val="0"/>
                        <w:snapToGrid w:val="0"/>
                        <w:spacing w:line="800" w:lineRule="exact"/>
                        <w:jc w:val="center"/>
                        <w:rPr>
                          <w:rFonts w:ascii="Source Code Pro ExtraLight" w:eastAsia="Microsoft YaHei" w:hAnsi="Source Code Pro ExtraLight" w:cs="Source Code Pro ExtraLight"/>
                          <w:b/>
                          <w:color w:val="000000" w:themeColor="text1"/>
                          <w:sz w:val="40"/>
                          <w:szCs w:val="40"/>
                        </w:rPr>
                      </w:pPr>
                      <w:r>
                        <w:rPr>
                          <w:rFonts w:ascii="Source Code Pro ExtraLight" w:eastAsia="Microsoft YaHei" w:hAnsi="Source Code Pro ExtraLight" w:cs="Source Code Pro ExtraLight"/>
                          <w:b/>
                          <w:color w:val="000000" w:themeColor="text1"/>
                          <w:sz w:val="40"/>
                          <w:szCs w:val="40"/>
                        </w:rPr>
                        <w:t>TUTORIAL</w:t>
                      </w:r>
                    </w:p>
                  </w:txbxContent>
                </v:textbox>
              </v:shape>
            </w:pict>
          </mc:Fallback>
        </mc:AlternateContent>
      </w:r>
      <w:r w:rsidRPr="0004011C">
        <w:rPr>
          <w:noProof/>
          <w:sz w:val="22"/>
          <w:lang w:val="id-ID"/>
        </w:rPr>
        <mc:AlternateContent>
          <mc:Choice Requires="wps">
            <w:drawing>
              <wp:anchor distT="0" distB="0" distL="114300" distR="114300" simplePos="0" relativeHeight="251534848" behindDoc="0" locked="0" layoutInCell="1" allowOverlap="1" wp14:anchorId="28A2D09D" wp14:editId="0929E02B">
                <wp:simplePos x="0" y="0"/>
                <wp:positionH relativeFrom="column">
                  <wp:posOffset>1791970</wp:posOffset>
                </wp:positionH>
                <wp:positionV relativeFrom="paragraph">
                  <wp:posOffset>262255</wp:posOffset>
                </wp:positionV>
                <wp:extent cx="1864360" cy="1663700"/>
                <wp:effectExtent l="42545" t="4445" r="46355" b="93345"/>
                <wp:wrapNone/>
                <wp:docPr id="6" name="任意多边形 1"/>
                <wp:cNvGraphicFramePr/>
                <a:graphic xmlns:a="http://schemas.openxmlformats.org/drawingml/2006/main">
                  <a:graphicData uri="http://schemas.microsoft.com/office/word/2010/wordprocessingShape">
                    <wps:wsp>
                      <wps:cNvSpPr/>
                      <wps:spPr>
                        <a:xfrm rot="16200000" flipV="1">
                          <a:off x="0" y="0"/>
                          <a:ext cx="1864360" cy="1663700"/>
                        </a:xfrm>
                        <a:custGeom>
                          <a:avLst/>
                          <a:gdLst>
                            <a:gd name="connsiteX0" fmla="*/ 1336045 w 4318190"/>
                            <a:gd name="connsiteY0" fmla="*/ 0 h 3851909"/>
                            <a:gd name="connsiteX1" fmla="*/ 2983407 w 4318190"/>
                            <a:gd name="connsiteY1" fmla="*/ 0 h 3851909"/>
                            <a:gd name="connsiteX2" fmla="*/ 3135498 w 4318190"/>
                            <a:gd name="connsiteY2" fmla="*/ 20209 h 3851909"/>
                            <a:gd name="connsiteX3" fmla="*/ 3140816 w 4318190"/>
                            <a:gd name="connsiteY3" fmla="*/ 22109 h 3851909"/>
                            <a:gd name="connsiteX4" fmla="*/ 3161390 w 4318190"/>
                            <a:gd name="connsiteY4" fmla="*/ 25558 h 3851909"/>
                            <a:gd name="connsiteX5" fmla="*/ 3421590 w 4318190"/>
                            <a:gd name="connsiteY5" fmla="*/ 249472 h 3851909"/>
                            <a:gd name="connsiteX6" fmla="*/ 4245271 w 4318190"/>
                            <a:gd name="connsiteY6" fmla="*/ 1676129 h 3851909"/>
                            <a:gd name="connsiteX7" fmla="*/ 4280119 w 4318190"/>
                            <a:gd name="connsiteY7" fmla="*/ 1746937 h 3851909"/>
                            <a:gd name="connsiteX8" fmla="*/ 4297115 w 4318190"/>
                            <a:gd name="connsiteY8" fmla="*/ 1797870 h 3851909"/>
                            <a:gd name="connsiteX9" fmla="*/ 4309085 w 4318190"/>
                            <a:gd name="connsiteY9" fmla="*/ 1829910 h 3851909"/>
                            <a:gd name="connsiteX10" fmla="*/ 4318188 w 4318190"/>
                            <a:gd name="connsiteY10" fmla="*/ 1890264 h 3851909"/>
                            <a:gd name="connsiteX11" fmla="*/ 4317368 w 4318190"/>
                            <a:gd name="connsiteY11" fmla="*/ 1921630 h 3851909"/>
                            <a:gd name="connsiteX12" fmla="*/ 4318190 w 4318190"/>
                            <a:gd name="connsiteY12" fmla="*/ 1953072 h 3851909"/>
                            <a:gd name="connsiteX13" fmla="*/ 4309087 w 4318190"/>
                            <a:gd name="connsiteY13" fmla="*/ 2013427 h 3851909"/>
                            <a:gd name="connsiteX14" fmla="*/ 4297080 w 4318190"/>
                            <a:gd name="connsiteY14" fmla="*/ 2045566 h 3851909"/>
                            <a:gd name="connsiteX15" fmla="*/ 4280117 w 4318190"/>
                            <a:gd name="connsiteY15" fmla="*/ 2096400 h 3851909"/>
                            <a:gd name="connsiteX16" fmla="*/ 4245269 w 4318190"/>
                            <a:gd name="connsiteY16" fmla="*/ 2167207 h 3851909"/>
                            <a:gd name="connsiteX17" fmla="*/ 3421588 w 4318190"/>
                            <a:gd name="connsiteY17" fmla="*/ 3593864 h 3851909"/>
                            <a:gd name="connsiteX18" fmla="*/ 3377691 w 4318190"/>
                            <a:gd name="connsiteY18" fmla="*/ 3659447 h 3851909"/>
                            <a:gd name="connsiteX19" fmla="*/ 3370062 w 4318190"/>
                            <a:gd name="connsiteY19" fmla="*/ 3668056 h 3851909"/>
                            <a:gd name="connsiteX20" fmla="*/ 3357428 w 4318190"/>
                            <a:gd name="connsiteY20" fmla="*/ 3694842 h 3851909"/>
                            <a:gd name="connsiteX21" fmla="*/ 2997382 w 4318190"/>
                            <a:gd name="connsiteY21" fmla="*/ 3851909 h 3851909"/>
                            <a:gd name="connsiteX22" fmla="*/ 1350020 w 4318190"/>
                            <a:gd name="connsiteY22" fmla="*/ 3851909 h 3851909"/>
                            <a:gd name="connsiteX23" fmla="*/ 1197929 w 4318190"/>
                            <a:gd name="connsiteY23" fmla="*/ 3831700 h 3851909"/>
                            <a:gd name="connsiteX24" fmla="*/ 1160298 w 4318190"/>
                            <a:gd name="connsiteY24" fmla="*/ 3818258 h 3851909"/>
                            <a:gd name="connsiteX25" fmla="*/ 1157434 w 4318190"/>
                            <a:gd name="connsiteY25" fmla="*/ 3817778 h 3851909"/>
                            <a:gd name="connsiteX26" fmla="*/ 1141982 w 4318190"/>
                            <a:gd name="connsiteY26" fmla="*/ 3811715 h 3851909"/>
                            <a:gd name="connsiteX27" fmla="*/ 1131553 w 4318190"/>
                            <a:gd name="connsiteY27" fmla="*/ 3807990 h 3851909"/>
                            <a:gd name="connsiteX28" fmla="*/ 1129121 w 4318190"/>
                            <a:gd name="connsiteY28" fmla="*/ 3806669 h 3851909"/>
                            <a:gd name="connsiteX29" fmla="*/ 1100614 w 4318190"/>
                            <a:gd name="connsiteY29" fmla="*/ 3795484 h 3851909"/>
                            <a:gd name="connsiteX30" fmla="*/ 897234 w 4318190"/>
                            <a:gd name="connsiteY30" fmla="*/ 3593863 h 3851909"/>
                            <a:gd name="connsiteX31" fmla="*/ 73553 w 4318190"/>
                            <a:gd name="connsiteY31" fmla="*/ 2167206 h 3851909"/>
                            <a:gd name="connsiteX32" fmla="*/ 38891 w 4318190"/>
                            <a:gd name="connsiteY32" fmla="*/ 2096776 h 3851909"/>
                            <a:gd name="connsiteX33" fmla="*/ 34630 w 4318190"/>
                            <a:gd name="connsiteY33" fmla="*/ 2090634 h 3851909"/>
                            <a:gd name="connsiteX34" fmla="*/ 5710 w 4318190"/>
                            <a:gd name="connsiteY34" fmla="*/ 1977234 h 3851909"/>
                            <a:gd name="connsiteX35" fmla="*/ 5774 w 4318190"/>
                            <a:gd name="connsiteY35" fmla="*/ 1974785 h 3851909"/>
                            <a:gd name="connsiteX36" fmla="*/ 2355 w 4318190"/>
                            <a:gd name="connsiteY36" fmla="*/ 1956049 h 3851909"/>
                            <a:gd name="connsiteX37" fmla="*/ 59977 w 4318190"/>
                            <a:gd name="connsiteY37" fmla="*/ 1733005 h 3851909"/>
                            <a:gd name="connsiteX38" fmla="*/ 64191 w 4318190"/>
                            <a:gd name="connsiteY38" fmla="*/ 1729628 h 3851909"/>
                            <a:gd name="connsiteX39" fmla="*/ 78629 w 4318190"/>
                            <a:gd name="connsiteY39" fmla="*/ 1700291 h 3851909"/>
                            <a:gd name="connsiteX40" fmla="*/ 902310 w 4318190"/>
                            <a:gd name="connsiteY40" fmla="*/ 273634 h 3851909"/>
                            <a:gd name="connsiteX41" fmla="*/ 946207 w 4318190"/>
                            <a:gd name="connsiteY41" fmla="*/ 208051 h 3851909"/>
                            <a:gd name="connsiteX42" fmla="*/ 958486 w 4318190"/>
                            <a:gd name="connsiteY42" fmla="*/ 194195 h 3851909"/>
                            <a:gd name="connsiteX43" fmla="*/ 975999 w 4318190"/>
                            <a:gd name="connsiteY43" fmla="*/ 157068 h 3851909"/>
                            <a:gd name="connsiteX44" fmla="*/ 1336045 w 4318190"/>
                            <a:gd name="connsiteY44" fmla="*/ 0 h 38519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4318190" h="3851909">
                              <a:moveTo>
                                <a:pt x="1336045" y="0"/>
                              </a:moveTo>
                              <a:lnTo>
                                <a:pt x="2983407" y="0"/>
                              </a:lnTo>
                              <a:cubicBezTo>
                                <a:pt x="3037354" y="0"/>
                                <a:pt x="3088749" y="7196"/>
                                <a:pt x="3135498" y="20209"/>
                              </a:cubicBezTo>
                              <a:lnTo>
                                <a:pt x="3140816" y="22109"/>
                              </a:lnTo>
                              <a:lnTo>
                                <a:pt x="3161390" y="25558"/>
                              </a:lnTo>
                              <a:cubicBezTo>
                                <a:pt x="3255747" y="52171"/>
                                <a:pt x="3354157" y="132674"/>
                                <a:pt x="3421590" y="249472"/>
                              </a:cubicBezTo>
                              <a:lnTo>
                                <a:pt x="4245271" y="1676129"/>
                              </a:lnTo>
                              <a:cubicBezTo>
                                <a:pt x="4258758" y="1699489"/>
                                <a:pt x="4270368" y="1723196"/>
                                <a:pt x="4280119" y="1746937"/>
                              </a:cubicBezTo>
                              <a:lnTo>
                                <a:pt x="4297115" y="1797870"/>
                              </a:lnTo>
                              <a:lnTo>
                                <a:pt x="4309085" y="1829910"/>
                              </a:lnTo>
                              <a:cubicBezTo>
                                <a:pt x="4313911" y="1848914"/>
                                <a:pt x="4316952" y="1869137"/>
                                <a:pt x="4318188" y="1890264"/>
                              </a:cubicBezTo>
                              <a:lnTo>
                                <a:pt x="4317368" y="1921630"/>
                              </a:lnTo>
                              <a:lnTo>
                                <a:pt x="4318190" y="1953072"/>
                              </a:lnTo>
                              <a:cubicBezTo>
                                <a:pt x="4316954" y="1974200"/>
                                <a:pt x="4313913" y="1994422"/>
                                <a:pt x="4309087" y="2013427"/>
                              </a:cubicBezTo>
                              <a:lnTo>
                                <a:pt x="4297080" y="2045566"/>
                              </a:lnTo>
                              <a:lnTo>
                                <a:pt x="4280117" y="2096400"/>
                              </a:lnTo>
                              <a:cubicBezTo>
                                <a:pt x="4270366" y="2120140"/>
                                <a:pt x="4258756" y="2143847"/>
                                <a:pt x="4245269" y="2167207"/>
                              </a:cubicBezTo>
                              <a:lnTo>
                                <a:pt x="3421588" y="3593864"/>
                              </a:lnTo>
                              <a:cubicBezTo>
                                <a:pt x="3408102" y="3617224"/>
                                <a:pt x="3393376" y="3639132"/>
                                <a:pt x="3377691" y="3659447"/>
                              </a:cubicBezTo>
                              <a:lnTo>
                                <a:pt x="3370062" y="3668056"/>
                              </a:lnTo>
                              <a:lnTo>
                                <a:pt x="3357428" y="3694842"/>
                              </a:lnTo>
                              <a:cubicBezTo>
                                <a:pt x="3298103" y="3787147"/>
                                <a:pt x="3159222" y="3851909"/>
                                <a:pt x="2997382" y="3851909"/>
                              </a:cubicBezTo>
                              <a:lnTo>
                                <a:pt x="1350020" y="3851909"/>
                              </a:lnTo>
                              <a:cubicBezTo>
                                <a:pt x="1296073" y="3851909"/>
                                <a:pt x="1244677" y="3844713"/>
                                <a:pt x="1197929" y="3831700"/>
                              </a:cubicBezTo>
                              <a:lnTo>
                                <a:pt x="1160298" y="3818258"/>
                              </a:lnTo>
                              <a:lnTo>
                                <a:pt x="1157434" y="3817778"/>
                              </a:lnTo>
                              <a:lnTo>
                                <a:pt x="1141982" y="3811715"/>
                              </a:lnTo>
                              <a:lnTo>
                                <a:pt x="1131553" y="3807990"/>
                              </a:lnTo>
                              <a:lnTo>
                                <a:pt x="1129121" y="3806669"/>
                              </a:lnTo>
                              <a:lnTo>
                                <a:pt x="1100614" y="3795484"/>
                              </a:lnTo>
                              <a:cubicBezTo>
                                <a:pt x="1024953" y="3757512"/>
                                <a:pt x="951181" y="3687302"/>
                                <a:pt x="897234" y="3593863"/>
                              </a:cubicBezTo>
                              <a:lnTo>
                                <a:pt x="73553" y="2167206"/>
                              </a:lnTo>
                              <a:lnTo>
                                <a:pt x="38891" y="2096776"/>
                              </a:lnTo>
                              <a:lnTo>
                                <a:pt x="34630" y="2090634"/>
                              </a:lnTo>
                              <a:cubicBezTo>
                                <a:pt x="17872" y="2058124"/>
                                <a:pt x="8183" y="2019489"/>
                                <a:pt x="5710" y="1977234"/>
                              </a:cubicBezTo>
                              <a:lnTo>
                                <a:pt x="5774" y="1974785"/>
                              </a:lnTo>
                              <a:lnTo>
                                <a:pt x="2355" y="1956049"/>
                              </a:lnTo>
                              <a:cubicBezTo>
                                <a:pt x="-7204" y="1865549"/>
                                <a:pt x="12392" y="1784523"/>
                                <a:pt x="59977" y="1733005"/>
                              </a:cubicBezTo>
                              <a:lnTo>
                                <a:pt x="64191" y="1729628"/>
                              </a:lnTo>
                              <a:lnTo>
                                <a:pt x="78629" y="1700291"/>
                              </a:lnTo>
                              <a:lnTo>
                                <a:pt x="902310" y="273634"/>
                              </a:lnTo>
                              <a:cubicBezTo>
                                <a:pt x="915797" y="250274"/>
                                <a:pt x="930522" y="228366"/>
                                <a:pt x="946207" y="208051"/>
                              </a:cubicBezTo>
                              <a:lnTo>
                                <a:pt x="958486" y="194195"/>
                              </a:lnTo>
                              <a:lnTo>
                                <a:pt x="975999" y="157068"/>
                              </a:lnTo>
                              <a:cubicBezTo>
                                <a:pt x="1035324" y="64763"/>
                                <a:pt x="1174204" y="0"/>
                                <a:pt x="1336045" y="0"/>
                              </a:cubicBezTo>
                              <a:close/>
                            </a:path>
                          </a:pathLst>
                        </a:custGeom>
                        <a:solidFill>
                          <a:schemeClr val="bg1"/>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F1DE74" id="任意多边形 1" o:spid="_x0000_s1026" style="position:absolute;margin-left:141.1pt;margin-top:20.65pt;width:146.8pt;height:131pt;rotation:90;flip:y;z-index:251534848;visibility:visible;mso-wrap-style:square;mso-wrap-distance-left:9pt;mso-wrap-distance-top:0;mso-wrap-distance-right:9pt;mso-wrap-distance-bottom:0;mso-position-horizontal:absolute;mso-position-horizontal-relative:text;mso-position-vertical:absolute;mso-position-vertical-relative:text;v-text-anchor:middle" coordsize="4318190,385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" path="m1336045,l2983407,v53947,,105342,7196,152091,20209l3140816,22109r20574,3449c3255747,52171,3354157,132674,3421590,249472r823681,1426657c4258758,1699489,4270368,1723196,4280119,1746937r16996,50933l4309085,1829910v4826,19004,7867,39227,9103,60354l4317368,1921630r822,31442c4316954,1974200,4313913,1994422,4309087,2013427r-12007,32139l4280117,2096400v-9751,23740,-21361,47447,-34848,70807l3421588,3593864v-13486,23360,-28212,45268,-43897,65583l3370062,3668056r-12634,26786c3298103,3787147,3159222,3851909,2997382,3851909r-1647362,c1296073,3851909,1244677,3844713,1197929,3831700r-37631,-13442l1157434,3817778r-15452,-6063l1131553,3807990r-2432,-1321l1100614,3795484c1024953,3757512,951181,3687302,897234,3593863l73553,2167206,38891,2096776r-4261,-6142c17872,2058124,8183,2019489,5710,1977234r64,-2449l2355,1956049v-9559,-90500,10037,-171526,57622,-223044l64191,1729628r14438,-29337l902310,273634v13487,-23360,28212,-45268,43897,-65583l958486,194195r17513,-37127c1035324,64763,1174204,,1336045,xe" fillcolor="white [3212]" stroked="f" strokeweight="1pt">
                <v:stroke joinstyle="miter"/>
                <v:shadow on="t" color="black" opacity="26214f" origin=",-.5" offset="0,3pt"/>
                <v:path arrowok="t" o:connecttype="custom" o:connectlocs="576832,0;1288073,0;1353738,8729;1356034,9549;1364917,11039;1477257,107751;1832878,723946;1847923,754530;1855261,776528;1860429,790367;1864359,816435;1864005,829982;1864360,843562;1860430,869631;1855246,883512;1847922,905468;1832877,936051;1477256,1552246;1458304,1580573;1455010,1584291;1449555,1595860;1294107,1663700;582865,1663700;517201,1654971;500954,1649166;499717,1648958;493046,1646340;488543,1644731;487493,1644160;475185,1639329;387377,1552246;31756,936050;16791,905630;14951,902978;2465,853998;2493,852941;1017,844848;25895,748512;27714,747054;33948,734382;389568,118187;408521,89860;413822,83876;421383,67840;576832,0" o:connectangles="0,0,0,0,0,0,0,0,0,0,0,0,0,0,0,0,0,0,0,0,0,0,0,0,0,0,0,0,0,0,0,0,0,0,0,0,0,0,0,0,0,0,0,0,0"/>
              </v:shape>
            </w:pict>
          </mc:Fallback>
        </mc:AlternateContent>
      </w:r>
      <w:r w:rsidRPr="0004011C">
        <w:rPr>
          <w:sz w:val="22"/>
        </w:rPr>
        <w:br w:type="page"/>
      </w:r>
      <w:r w:rsidRPr="0004011C">
        <w:rPr>
          <w:noProof/>
          <w:sz w:val="22"/>
          <w:lang w:val="id-ID"/>
        </w:rPr>
        <w:drawing>
          <wp:anchor distT="0" distB="0" distL="114300" distR="114300" simplePos="0" relativeHeight="251580928" behindDoc="1" locked="0" layoutInCell="1" allowOverlap="1" wp14:anchorId="715412C1" wp14:editId="17E717AD">
            <wp:simplePos x="0" y="0"/>
            <wp:positionH relativeFrom="column">
              <wp:posOffset>7406005</wp:posOffset>
            </wp:positionH>
            <wp:positionV relativeFrom="paragraph">
              <wp:posOffset>-1171575</wp:posOffset>
            </wp:positionV>
            <wp:extent cx="7919720" cy="11196320"/>
            <wp:effectExtent l="0" t="0" r="5080" b="5080"/>
            <wp:wrapNone/>
            <wp:docPr id="48" name="图片 23" descr="E:\刘奇梅专用\模板\Action简历模板\Word版工作总结\工作总结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descr="E:\刘奇梅专用\模板\Action简历模板\Word版工作总结\工作总结1\6.jpg"/>
                    <pic:cNvPicPr>
                      <a:picLocks noChangeAspect="1"/>
                    </pic:cNvPicPr>
                  </pic:nvPicPr>
                  <pic:blipFill>
                    <a:blip r:embed="rId8"/>
                    <a:stretch>
                      <a:fillRect/>
                    </a:stretch>
                  </pic:blipFill>
                  <pic:spPr>
                    <a:xfrm>
                      <a:off x="0" y="0"/>
                      <a:ext cx="7919720" cy="11196320"/>
                    </a:xfrm>
                    <a:prstGeom prst="rect">
                      <a:avLst/>
                    </a:prstGeom>
                    <a:noFill/>
                    <a:ln>
                      <a:noFill/>
                    </a:ln>
                  </pic:spPr>
                </pic:pic>
              </a:graphicData>
            </a:graphic>
          </wp:anchor>
        </w:drawing>
      </w:r>
      <w:r w:rsidRPr="0004011C">
        <w:rPr>
          <w:noProof/>
          <w:sz w:val="22"/>
          <w:lang w:val="id-ID"/>
        </w:rPr>
        <mc:AlternateContent>
          <mc:Choice Requires="wps">
            <w:drawing>
              <wp:anchor distT="0" distB="0" distL="114300" distR="114300" simplePos="0" relativeHeight="251586048" behindDoc="1" locked="0" layoutInCell="1" allowOverlap="1" wp14:anchorId="2D402C3F" wp14:editId="11EE2BAE">
                <wp:simplePos x="0" y="0"/>
                <wp:positionH relativeFrom="column">
                  <wp:posOffset>2771775</wp:posOffset>
                </wp:positionH>
                <wp:positionV relativeFrom="paragraph">
                  <wp:posOffset>9820275</wp:posOffset>
                </wp:positionV>
                <wp:extent cx="635" cy="7920355"/>
                <wp:effectExtent l="0" t="0" r="0" b="0"/>
                <wp:wrapNone/>
                <wp:docPr id="83" name="直接连接符 83"/>
                <wp:cNvGraphicFramePr/>
                <a:graphic xmlns:a="http://schemas.openxmlformats.org/drawingml/2006/main">
                  <a:graphicData uri="http://schemas.microsoft.com/office/word/2010/wordprocessingShape">
                    <wps:wsp>
                      <wps:cNvCnPr/>
                      <wps:spPr>
                        <a:xfrm flipH="1">
                          <a:off x="0" y="0"/>
                          <a:ext cx="635" cy="7920355"/>
                        </a:xfrm>
                        <a:prstGeom prst="line">
                          <a:avLst/>
                        </a:prstGeom>
                        <a:noFill/>
                        <a:ln w="6350" cap="flat" cmpd="sng" algn="ctr">
                          <a:solidFill>
                            <a:srgbClr val="023343"/>
                          </a:solidFill>
                          <a:prstDash val="sysDash"/>
                          <a:miter lim="800000"/>
                        </a:ln>
                        <a:effectLst/>
                      </wps:spPr>
                      <wps:bodyPr/>
                    </wps:wsp>
                  </a:graphicData>
                </a:graphic>
              </wp:anchor>
            </w:drawing>
          </mc:Choice>
          <mc:Fallback>
            <w:pict>
              <v:line w14:anchorId="6194DE80" id="直接连接符 83" o:spid="_x0000_s1026" style="position:absolute;flip:x;z-index:-251730432;visibility:visible;mso-wrap-style:square;mso-wrap-distance-left:9pt;mso-wrap-distance-top:0;mso-wrap-distance-right:9pt;mso-wrap-distance-bottom:0;mso-position-horizontal:absolute;mso-position-horizontal-relative:text;mso-position-vertical:absolute;mso-position-vertical-relative:text" from="218.25pt,773.25pt" to="218.3pt,13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" strokecolor="#023343" strokeweight=".5pt">
                <v:stroke dashstyle="3 1" joinstyle="miter"/>
              </v:line>
            </w:pict>
          </mc:Fallback>
        </mc:AlternateContent>
      </w:r>
    </w:p>
    <w:p w14:paraId="4F9D8944" w14:textId="77777777" w:rsidR="006872A7" w:rsidRPr="0004011C" w:rsidRDefault="008B1A4B">
      <w:pPr>
        <w:widowControl/>
        <w:jc w:val="left"/>
        <w:rPr>
          <w:sz w:val="22"/>
        </w:rPr>
      </w:pPr>
      <w:r w:rsidRPr="0004011C">
        <w:rPr>
          <w:noProof/>
          <w:sz w:val="22"/>
          <w:lang w:val="id-ID"/>
        </w:rPr>
        <w:lastRenderedPageBreak/>
        <mc:AlternateContent>
          <mc:Choice Requires="wps">
            <w:drawing>
              <wp:anchor distT="0" distB="0" distL="114300" distR="114300" simplePos="0" relativeHeight="251601408" behindDoc="0" locked="0" layoutInCell="1" allowOverlap="1" wp14:anchorId="790E6DED" wp14:editId="399C1462">
                <wp:simplePos x="0" y="0"/>
                <wp:positionH relativeFrom="column">
                  <wp:posOffset>2607945</wp:posOffset>
                </wp:positionH>
                <wp:positionV relativeFrom="paragraph">
                  <wp:posOffset>-70485</wp:posOffset>
                </wp:positionV>
                <wp:extent cx="8255" cy="4298950"/>
                <wp:effectExtent l="46355" t="13970" r="52070" b="60960"/>
                <wp:wrapNone/>
                <wp:docPr id="52" name="Straight Connector 52"/>
                <wp:cNvGraphicFramePr/>
                <a:graphic xmlns:a="http://schemas.openxmlformats.org/drawingml/2006/main">
                  <a:graphicData uri="http://schemas.microsoft.com/office/word/2010/wordprocessingShape">
                    <wps:wsp>
                      <wps:cNvCnPr/>
                      <wps:spPr>
                        <a:xfrm flipH="1">
                          <a:off x="3750945" y="843915"/>
                          <a:ext cx="8255" cy="429895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A20E9C" id="Straight Connector 52" o:spid="_x0000_s1026" style="position:absolute;flip:x;z-index:251601408;visibility:visible;mso-wrap-style:square;mso-wrap-distance-left:9pt;mso-wrap-distance-top:0;mso-wrap-distance-right:9pt;mso-wrap-distance-bottom:0;mso-position-horizontal:absolute;mso-position-horizontal-relative:text;mso-position-vertical:absolute;mso-position-vertical-relative:text" from="205.35pt,-5.55pt" to="206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" strokecolor="white [3212]" strokeweight="2pt">
                <v:shadow on="t" color="black" opacity="24903f" origin=",.5" offset="0,.55556mm"/>
              </v:line>
            </w:pict>
          </mc:Fallback>
        </mc:AlternateContent>
      </w:r>
    </w:p>
    <w:p w14:paraId="69A7D5C2" w14:textId="77777777" w:rsidR="006872A7" w:rsidRPr="0004011C" w:rsidRDefault="008B1A4B">
      <w:pPr>
        <w:widowControl/>
        <w:jc w:val="right"/>
        <w:rPr>
          <w:rFonts w:ascii="Futura Bk BT" w:hAnsi="Futura Bk BT" w:cs="Futura Bk BT"/>
          <w:sz w:val="44"/>
          <w:szCs w:val="40"/>
        </w:rPr>
      </w:pPr>
      <w:r w:rsidRPr="0004011C">
        <w:rPr>
          <w:noProof/>
          <w:sz w:val="44"/>
          <w:lang w:val="id-ID"/>
        </w:rPr>
        <mc:AlternateContent>
          <mc:Choice Requires="wps">
            <w:drawing>
              <wp:anchor distT="0" distB="0" distL="114300" distR="114300" simplePos="0" relativeHeight="251631104" behindDoc="0" locked="0" layoutInCell="1" allowOverlap="1" wp14:anchorId="33C6D409" wp14:editId="3F6CFCD7">
                <wp:simplePos x="0" y="0"/>
                <wp:positionH relativeFrom="column">
                  <wp:posOffset>3004075</wp:posOffset>
                </wp:positionH>
                <wp:positionV relativeFrom="paragraph">
                  <wp:posOffset>362916</wp:posOffset>
                </wp:positionV>
                <wp:extent cx="2542540" cy="1092835"/>
                <wp:effectExtent l="0" t="0" r="10160" b="12065"/>
                <wp:wrapNone/>
                <wp:docPr id="55" name="Text Box 55"/>
                <wp:cNvGraphicFramePr/>
                <a:graphic xmlns:a="http://schemas.openxmlformats.org/drawingml/2006/main">
                  <a:graphicData uri="http://schemas.microsoft.com/office/word/2010/wordprocessingShape">
                    <wps:wsp>
                      <wps:cNvSpPr txBox="1"/>
                      <wps:spPr>
                        <a:xfrm>
                          <a:off x="0" y="0"/>
                          <a:ext cx="2542540" cy="1092835"/>
                        </a:xfrm>
                        <a:prstGeom prst="rect">
                          <a:avLst/>
                        </a:prstGeom>
                        <a:noFill/>
                        <a:ln w="6350">
                          <a:solidFill>
                            <a:srgbClr val="FFFF00"/>
                          </a:solidFill>
                        </a:ln>
                      </wps:spPr>
                      <wps:style>
                        <a:lnRef idx="0">
                          <a:schemeClr val="accent1"/>
                        </a:lnRef>
                        <a:fillRef idx="0">
                          <a:schemeClr val="accent1"/>
                        </a:fillRef>
                        <a:effectRef idx="0">
                          <a:schemeClr val="accent1"/>
                        </a:effectRef>
                        <a:fontRef idx="minor">
                          <a:schemeClr val="dk1"/>
                        </a:fontRef>
                      </wps:style>
                      <wps:txbx>
                        <w:txbxContent>
                          <w:p w14:paraId="777EE297" w14:textId="32616A63" w:rsidR="00BF6F09" w:rsidRDefault="00BF6F09">
                            <w:pPr>
                              <w:rPr>
                                <w:rFonts w:ascii="Futura Bk BT" w:hAnsi="Futura Bk BT" w:cs="Futura Bk BT"/>
                                <w:color w:val="FFFFFF" w:themeColor="background1"/>
                                <w:sz w:val="22"/>
                              </w:rPr>
                            </w:pPr>
                            <w:r>
                              <w:rPr>
                                <w:rFonts w:ascii="Futura Bk BT" w:hAnsi="Futura Bk BT"/>
                                <w:color w:val="FFFFFF" w:themeColor="background1"/>
                                <w:sz w:val="22"/>
                              </w:rPr>
                              <w:t xml:space="preserve">Adalah </w:t>
                            </w:r>
                            <w:r w:rsidRPr="00CC02D6">
                              <w:rPr>
                                <w:rFonts w:ascii="Futura Bk BT" w:hAnsi="Futura Bk BT"/>
                                <w:color w:val="FFFFFF" w:themeColor="background1"/>
                                <w:sz w:val="22"/>
                              </w:rPr>
                              <w:t>menyediakan mekanisme penyaringan HTTP request yang masuk ke aplikasi</w:t>
                            </w:r>
                            <w:r>
                              <w:rPr>
                                <w:rFonts w:ascii="Futura Bk BT" w:hAnsi="Futura Bk BT"/>
                                <w:color w:val="FFFFFF" w:themeColor="background1"/>
                                <w:sz w:val="22"/>
                              </w:rPr>
                              <w:t xml:space="preserve"> kita dengan kata lain setiap ada request yang ingin masuk maka ia difilter oleh middlawe.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3C6D409" id="Text Box 55" o:spid="_x0000_s1031" type="#_x0000_t202" style="position:absolute;left:0;text-align:left;margin-left:236.55pt;margin-top:28.6pt;width:200.2pt;height:86.0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" filled="f" strokecolor="yellow" strokeweight=".5pt">
                <v:textbox>
                  <w:txbxContent>
                    <w:p w14:paraId="777EE297" w14:textId="32616A63" w:rsidR="00BF6F09" w:rsidRDefault="00BF6F09">
                      <w:pPr>
                        <w:rPr>
                          <w:rFonts w:ascii="Futura Bk BT" w:hAnsi="Futura Bk BT" w:cs="Futura Bk BT"/>
                          <w:color w:val="FFFFFF" w:themeColor="background1"/>
                          <w:sz w:val="22"/>
                        </w:rPr>
                      </w:pPr>
                      <w:r>
                        <w:rPr>
                          <w:rFonts w:ascii="Futura Bk BT" w:hAnsi="Futura Bk BT"/>
                          <w:color w:val="FFFFFF" w:themeColor="background1"/>
                          <w:sz w:val="22"/>
                        </w:rPr>
                        <w:t xml:space="preserve">Adalah </w:t>
                      </w:r>
                      <w:r w:rsidRPr="00CC02D6">
                        <w:rPr>
                          <w:rFonts w:ascii="Futura Bk BT" w:hAnsi="Futura Bk BT"/>
                          <w:color w:val="FFFFFF" w:themeColor="background1"/>
                          <w:sz w:val="22"/>
                        </w:rPr>
                        <w:t>menyediakan mekanisme penyaringan HTTP request yang masuk ke aplikasi</w:t>
                      </w:r>
                      <w:r>
                        <w:rPr>
                          <w:rFonts w:ascii="Futura Bk BT" w:hAnsi="Futura Bk BT"/>
                          <w:color w:val="FFFFFF" w:themeColor="background1"/>
                          <w:sz w:val="22"/>
                        </w:rPr>
                        <w:t xml:space="preserve"> kita dengan kata lain setiap ada request yang ingin masuk maka ia difilter oleh middlawe.</w:t>
                      </w:r>
                    </w:p>
                  </w:txbxContent>
                </v:textbox>
              </v:shape>
            </w:pict>
          </mc:Fallback>
        </mc:AlternateContent>
      </w:r>
    </w:p>
    <w:p w14:paraId="66C06E6F" w14:textId="77777777" w:rsidR="006872A7" w:rsidRPr="0004011C" w:rsidRDefault="008B1A4B">
      <w:pPr>
        <w:widowControl/>
        <w:jc w:val="left"/>
        <w:rPr>
          <w:sz w:val="22"/>
        </w:rPr>
      </w:pPr>
      <w:r w:rsidRPr="0004011C">
        <w:rPr>
          <w:rFonts w:ascii="SimSun" w:hAnsi="SimSun" w:cs="SimSun"/>
          <w:noProof/>
          <w:sz w:val="28"/>
          <w:szCs w:val="24"/>
          <w:lang w:val="id-ID"/>
        </w:rPr>
        <w:drawing>
          <wp:anchor distT="0" distB="0" distL="114300" distR="114300" simplePos="0" relativeHeight="251687424" behindDoc="1" locked="0" layoutInCell="1" allowOverlap="1" wp14:anchorId="271BADFA" wp14:editId="6BEE18B9">
            <wp:simplePos x="0" y="0"/>
            <wp:positionH relativeFrom="column">
              <wp:posOffset>-635</wp:posOffset>
            </wp:positionH>
            <wp:positionV relativeFrom="paragraph">
              <wp:posOffset>95250</wp:posOffset>
            </wp:positionV>
            <wp:extent cx="1663700" cy="1591945"/>
            <wp:effectExtent l="0" t="0" r="12700" b="8255"/>
            <wp:wrapNone/>
            <wp:docPr id="5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descr="IMG_256"/>
                    <pic:cNvPicPr>
                      <a:picLocks noChangeAspect="1"/>
                    </pic:cNvPicPr>
                  </pic:nvPicPr>
                  <pic:blipFill>
                    <a:blip r:embed="rId9"/>
                    <a:stretch>
                      <a:fillRect/>
                    </a:stretch>
                  </pic:blipFill>
                  <pic:spPr>
                    <a:xfrm>
                      <a:off x="0" y="0"/>
                      <a:ext cx="1663700" cy="1591945"/>
                    </a:xfrm>
                    <a:prstGeom prst="rect">
                      <a:avLst/>
                    </a:prstGeom>
                    <a:noFill/>
                    <a:ln w="9525">
                      <a:noFill/>
                    </a:ln>
                  </pic:spPr>
                </pic:pic>
              </a:graphicData>
            </a:graphic>
          </wp:anchor>
        </w:drawing>
      </w:r>
    </w:p>
    <w:p w14:paraId="7F5974EF" w14:textId="77777777" w:rsidR="006872A7" w:rsidRPr="0004011C" w:rsidRDefault="006872A7">
      <w:pPr>
        <w:widowControl/>
        <w:jc w:val="left"/>
        <w:rPr>
          <w:sz w:val="22"/>
        </w:rPr>
      </w:pPr>
    </w:p>
    <w:p w14:paraId="25E7E226" w14:textId="77777777" w:rsidR="006872A7" w:rsidRPr="0004011C" w:rsidRDefault="006872A7">
      <w:pPr>
        <w:widowControl/>
        <w:jc w:val="left"/>
        <w:rPr>
          <w:sz w:val="22"/>
        </w:rPr>
      </w:pPr>
    </w:p>
    <w:p w14:paraId="4BDB7FE1" w14:textId="77777777" w:rsidR="006872A7" w:rsidRPr="0004011C" w:rsidRDefault="006872A7">
      <w:pPr>
        <w:widowControl/>
        <w:jc w:val="left"/>
        <w:rPr>
          <w:sz w:val="22"/>
        </w:rPr>
      </w:pPr>
    </w:p>
    <w:p w14:paraId="3EC5BDCB" w14:textId="77777777" w:rsidR="006872A7" w:rsidRPr="0004011C" w:rsidRDefault="006872A7">
      <w:pPr>
        <w:widowControl/>
        <w:jc w:val="left"/>
        <w:rPr>
          <w:sz w:val="22"/>
        </w:rPr>
      </w:pPr>
    </w:p>
    <w:p w14:paraId="430EF388" w14:textId="77777777" w:rsidR="006872A7" w:rsidRPr="0004011C" w:rsidRDefault="006872A7">
      <w:pPr>
        <w:widowControl/>
        <w:jc w:val="left"/>
        <w:rPr>
          <w:sz w:val="22"/>
        </w:rPr>
      </w:pPr>
    </w:p>
    <w:p w14:paraId="2FA179A1" w14:textId="6655728D" w:rsidR="006872A7" w:rsidRPr="0004011C" w:rsidRDefault="008B1A4B">
      <w:pPr>
        <w:widowControl/>
        <w:jc w:val="left"/>
        <w:rPr>
          <w:sz w:val="22"/>
        </w:rPr>
      </w:pPr>
      <w:r w:rsidRPr="0004011C">
        <w:rPr>
          <w:noProof/>
          <w:sz w:val="28"/>
          <w:lang w:val="id-ID"/>
        </w:rPr>
        <mc:AlternateContent>
          <mc:Choice Requires="wps">
            <w:drawing>
              <wp:anchor distT="0" distB="0" distL="114300" distR="114300" simplePos="0" relativeHeight="251651584" behindDoc="0" locked="0" layoutInCell="1" allowOverlap="1" wp14:anchorId="51C3D272" wp14:editId="73FA351D">
                <wp:simplePos x="0" y="0"/>
                <wp:positionH relativeFrom="column">
                  <wp:posOffset>2999630</wp:posOffset>
                </wp:positionH>
                <wp:positionV relativeFrom="paragraph">
                  <wp:posOffset>93428</wp:posOffset>
                </wp:positionV>
                <wp:extent cx="2542540" cy="1506110"/>
                <wp:effectExtent l="0" t="0" r="10160" b="18415"/>
                <wp:wrapNone/>
                <wp:docPr id="27" name="Text Box 27"/>
                <wp:cNvGraphicFramePr/>
                <a:graphic xmlns:a="http://schemas.openxmlformats.org/drawingml/2006/main">
                  <a:graphicData uri="http://schemas.microsoft.com/office/word/2010/wordprocessingShape">
                    <wps:wsp>
                      <wps:cNvSpPr txBox="1"/>
                      <wps:spPr>
                        <a:xfrm>
                          <a:off x="0" y="0"/>
                          <a:ext cx="2542540" cy="1506110"/>
                        </a:xfrm>
                        <a:prstGeom prst="rect">
                          <a:avLst/>
                        </a:prstGeom>
                        <a:solidFill>
                          <a:schemeClr val="tx1">
                            <a:lumMod val="75000"/>
                            <a:lumOff val="25000"/>
                          </a:schemeClr>
                        </a:solidFill>
                        <a:ln w="6350">
                          <a:solidFill>
                            <a:srgbClr val="FFFF00"/>
                          </a:solidFill>
                        </a:ln>
                      </wps:spPr>
                      <wps:txbx>
                        <w:txbxContent>
                          <w:p w14:paraId="4F774C1C" w14:textId="79479B7A" w:rsidR="00BF6F09" w:rsidRPr="00CC02D6" w:rsidRDefault="00BF6F09" w:rsidP="00CC02D6">
                            <w:pPr>
                              <w:rPr>
                                <w:color w:val="FFFFFF" w:themeColor="background1"/>
                              </w:rPr>
                            </w:pPr>
                            <w:r w:rsidRPr="00CC02D6">
                              <w:rPr>
                                <w:color w:val="FFFFFF" w:themeColor="background1"/>
                              </w:rPr>
                              <w:t>Midlaware digunakan Ketika kita sedang</w:t>
                            </w:r>
                          </w:p>
                          <w:p w14:paraId="57B64135" w14:textId="37AA2281" w:rsidR="00BF6F09" w:rsidRPr="00CC02D6" w:rsidRDefault="00BF6F09" w:rsidP="00CC02D6">
                            <w:pPr>
                              <w:rPr>
                                <w:color w:val="FFFFFF" w:themeColor="background1"/>
                              </w:rPr>
                            </w:pPr>
                            <w:r w:rsidRPr="00CC02D6">
                              <w:rPr>
                                <w:color w:val="FFFFFF" w:themeColor="background1"/>
                              </w:rPr>
                              <w:t>ada tugas tertentu diluar dan menggunakan</w:t>
                            </w:r>
                          </w:p>
                          <w:p w14:paraId="60897751" w14:textId="5212CCAD" w:rsidR="00BF6F09" w:rsidRPr="00CC02D6" w:rsidRDefault="00BF6F09" w:rsidP="00CC02D6">
                            <w:pPr>
                              <w:rPr>
                                <w:color w:val="FFFFFF" w:themeColor="background1"/>
                              </w:rPr>
                            </w:pPr>
                            <w:r w:rsidRPr="00CC02D6">
                              <w:rPr>
                                <w:color w:val="FFFFFF" w:themeColor="background1"/>
                              </w:rPr>
                              <w:t>Laravel, maka kita dapat membuat</w:t>
                            </w:r>
                          </w:p>
                          <w:p w14:paraId="1B0682D9" w14:textId="489B047A" w:rsidR="00BF6F09" w:rsidRPr="00CC02D6" w:rsidRDefault="00BF6F09" w:rsidP="00CC02D6">
                            <w:pPr>
                              <w:rPr>
                                <w:color w:val="FFFFFF" w:themeColor="background1"/>
                              </w:rPr>
                            </w:pPr>
                            <w:r w:rsidRPr="00CC02D6">
                              <w:rPr>
                                <w:color w:val="FFFFFF" w:themeColor="background1"/>
                              </w:rPr>
                              <w:t>sebuah midlaware baru dengan menggunakan artisan command:</w:t>
                            </w:r>
                          </w:p>
                          <w:p w14:paraId="41B2FC63" w14:textId="51A64057" w:rsidR="00BF6F09" w:rsidRPr="00CC02D6" w:rsidRDefault="00BF6F09" w:rsidP="00CC02D6">
                            <w:pPr>
                              <w:rPr>
                                <w:color w:val="FFFFFF" w:themeColor="background1"/>
                              </w:rPr>
                            </w:pPr>
                            <w:r w:rsidRPr="00CC02D6">
                              <w:rPr>
                                <w:color w:val="FFFFFF" w:themeColor="background1"/>
                              </w:rPr>
                              <w:t>php artisan make:middleware Laravel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3D272" id="Text Box 27" o:spid="_x0000_s1032" type="#_x0000_t202" style="position:absolute;margin-left:236.2pt;margin-top:7.35pt;width:200.2pt;height:118.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" fillcolor="#404040 [2429]" strokecolor="yellow" strokeweight=".5pt">
                <v:textbox>
                  <w:txbxContent>
                    <w:p w14:paraId="4F774C1C" w14:textId="79479B7A" w:rsidR="00BF6F09" w:rsidRPr="00CC02D6" w:rsidRDefault="00BF6F09" w:rsidP="00CC02D6">
                      <w:pPr>
                        <w:rPr>
                          <w:color w:val="FFFFFF" w:themeColor="background1"/>
                        </w:rPr>
                      </w:pPr>
                      <w:r w:rsidRPr="00CC02D6">
                        <w:rPr>
                          <w:color w:val="FFFFFF" w:themeColor="background1"/>
                        </w:rPr>
                        <w:t>Midlaware digunakan Ketika kita sedang</w:t>
                      </w:r>
                    </w:p>
                    <w:p w14:paraId="57B64135" w14:textId="37AA2281" w:rsidR="00BF6F09" w:rsidRPr="00CC02D6" w:rsidRDefault="00BF6F09" w:rsidP="00CC02D6">
                      <w:pPr>
                        <w:rPr>
                          <w:color w:val="FFFFFF" w:themeColor="background1"/>
                        </w:rPr>
                      </w:pPr>
                      <w:r w:rsidRPr="00CC02D6">
                        <w:rPr>
                          <w:color w:val="FFFFFF" w:themeColor="background1"/>
                        </w:rPr>
                        <w:t>ada tugas tertentu diluar dan menggunakan</w:t>
                      </w:r>
                    </w:p>
                    <w:p w14:paraId="60897751" w14:textId="5212CCAD" w:rsidR="00BF6F09" w:rsidRPr="00CC02D6" w:rsidRDefault="00BF6F09" w:rsidP="00CC02D6">
                      <w:pPr>
                        <w:rPr>
                          <w:color w:val="FFFFFF" w:themeColor="background1"/>
                        </w:rPr>
                      </w:pPr>
                      <w:r w:rsidRPr="00CC02D6">
                        <w:rPr>
                          <w:color w:val="FFFFFF" w:themeColor="background1"/>
                        </w:rPr>
                        <w:t>Laravel, maka kita dapat membuat</w:t>
                      </w:r>
                    </w:p>
                    <w:p w14:paraId="1B0682D9" w14:textId="489B047A" w:rsidR="00BF6F09" w:rsidRPr="00CC02D6" w:rsidRDefault="00BF6F09" w:rsidP="00CC02D6">
                      <w:pPr>
                        <w:rPr>
                          <w:color w:val="FFFFFF" w:themeColor="background1"/>
                        </w:rPr>
                      </w:pPr>
                      <w:r w:rsidRPr="00CC02D6">
                        <w:rPr>
                          <w:color w:val="FFFFFF" w:themeColor="background1"/>
                        </w:rPr>
                        <w:t>sebuah midlaware baru dengan menggunakan artisan command:</w:t>
                      </w:r>
                    </w:p>
                    <w:p w14:paraId="41B2FC63" w14:textId="51A64057" w:rsidR="00BF6F09" w:rsidRPr="00CC02D6" w:rsidRDefault="00BF6F09" w:rsidP="00CC02D6">
                      <w:pPr>
                        <w:rPr>
                          <w:color w:val="FFFFFF" w:themeColor="background1"/>
                        </w:rPr>
                      </w:pPr>
                      <w:r w:rsidRPr="00CC02D6">
                        <w:rPr>
                          <w:color w:val="FFFFFF" w:themeColor="background1"/>
                        </w:rPr>
                        <w:t>php artisan make:middleware Laravel</w:t>
                      </w:r>
                    </w:p>
                  </w:txbxContent>
                </v:textbox>
              </v:shape>
            </w:pict>
          </mc:Fallback>
        </mc:AlternateContent>
      </w:r>
    </w:p>
    <w:p w14:paraId="60C3EB6E" w14:textId="7A240F63" w:rsidR="006872A7" w:rsidRPr="0004011C" w:rsidRDefault="006872A7">
      <w:pPr>
        <w:widowControl/>
        <w:jc w:val="left"/>
        <w:rPr>
          <w:sz w:val="22"/>
        </w:rPr>
      </w:pPr>
    </w:p>
    <w:p w14:paraId="572BC1E9" w14:textId="4E9EE879" w:rsidR="006872A7" w:rsidRPr="0004011C" w:rsidRDefault="006872A7">
      <w:pPr>
        <w:widowControl/>
        <w:jc w:val="left"/>
        <w:rPr>
          <w:sz w:val="22"/>
        </w:rPr>
      </w:pPr>
    </w:p>
    <w:p w14:paraId="44BAF783" w14:textId="63CFB951" w:rsidR="006872A7" w:rsidRPr="0004011C" w:rsidRDefault="006872A7">
      <w:pPr>
        <w:widowControl/>
        <w:jc w:val="left"/>
        <w:rPr>
          <w:sz w:val="22"/>
        </w:rPr>
      </w:pPr>
    </w:p>
    <w:p w14:paraId="53B63DB2" w14:textId="44E37D94" w:rsidR="006872A7" w:rsidRPr="0004011C" w:rsidRDefault="006872A7">
      <w:pPr>
        <w:widowControl/>
        <w:jc w:val="left"/>
        <w:rPr>
          <w:sz w:val="22"/>
        </w:rPr>
      </w:pPr>
    </w:p>
    <w:p w14:paraId="1169BF17" w14:textId="68B93F15" w:rsidR="006872A7" w:rsidRPr="0004011C" w:rsidRDefault="008B1A4B">
      <w:pPr>
        <w:widowControl/>
        <w:jc w:val="left"/>
        <w:rPr>
          <w:sz w:val="22"/>
        </w:rPr>
      </w:pPr>
      <w:r w:rsidRPr="0004011C">
        <w:rPr>
          <w:noProof/>
          <w:sz w:val="22"/>
          <w:lang w:val="id-ID"/>
        </w:rPr>
        <mc:AlternateContent>
          <mc:Choice Requires="wps">
            <w:drawing>
              <wp:anchor distT="0" distB="0" distL="114300" distR="114300" simplePos="0" relativeHeight="251591168" behindDoc="0" locked="0" layoutInCell="1" allowOverlap="1" wp14:anchorId="2837674C" wp14:editId="70828C46">
                <wp:simplePos x="0" y="0"/>
                <wp:positionH relativeFrom="column">
                  <wp:posOffset>-506730</wp:posOffset>
                </wp:positionH>
                <wp:positionV relativeFrom="paragraph">
                  <wp:posOffset>146685</wp:posOffset>
                </wp:positionV>
                <wp:extent cx="2692400" cy="455930"/>
                <wp:effectExtent l="4445" t="4445" r="15875" b="12065"/>
                <wp:wrapNone/>
                <wp:docPr id="54" name="Text Box 54"/>
                <wp:cNvGraphicFramePr/>
                <a:graphic xmlns:a="http://schemas.openxmlformats.org/drawingml/2006/main">
                  <a:graphicData uri="http://schemas.microsoft.com/office/word/2010/wordprocessingShape">
                    <wps:wsp>
                      <wps:cNvSpPr txBox="1"/>
                      <wps:spPr>
                        <a:xfrm>
                          <a:off x="628015" y="3006090"/>
                          <a:ext cx="2692400" cy="455930"/>
                        </a:xfrm>
                        <a:prstGeom prst="rect">
                          <a:avLst/>
                        </a:prstGeom>
                        <a:noFill/>
                        <a:ln w="6350">
                          <a:solidFill>
                            <a:srgbClr val="FFFF00"/>
                          </a:solidFill>
                        </a:ln>
                      </wps:spPr>
                      <wps:style>
                        <a:lnRef idx="0">
                          <a:schemeClr val="accent1"/>
                        </a:lnRef>
                        <a:fillRef idx="0">
                          <a:schemeClr val="accent1"/>
                        </a:fillRef>
                        <a:effectRef idx="0">
                          <a:schemeClr val="accent1"/>
                        </a:effectRef>
                        <a:fontRef idx="minor">
                          <a:schemeClr val="dk1"/>
                        </a:fontRef>
                      </wps:style>
                      <wps:txbx>
                        <w:txbxContent>
                          <w:p w14:paraId="5C4C3832" w14:textId="77777777" w:rsidR="00BF6F09" w:rsidRDefault="00BF6F09">
                            <w:pPr>
                              <w:ind w:firstLineChars="200" w:firstLine="800"/>
                              <w:rPr>
                                <w:rFonts w:ascii="Source Code Pro" w:hAnsi="Source Code Pro" w:cs="Source Code Pro"/>
                                <w:color w:val="FFFFFF" w:themeColor="background1"/>
                                <w:sz w:val="40"/>
                                <w:szCs w:val="40"/>
                              </w:rPr>
                            </w:pPr>
                            <w:r>
                              <w:rPr>
                                <w:rFonts w:ascii="Source Code Pro" w:hAnsi="Source Code Pro" w:cs="Source Code Pro"/>
                                <w:color w:val="FFFFFF" w:themeColor="background1"/>
                                <w:sz w:val="40"/>
                                <w:szCs w:val="40"/>
                              </w:rPr>
                              <w:t>MIDDLEWARE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37674C" id="Text Box 54" o:spid="_x0000_s1033" type="#_x0000_t202" style="position:absolute;margin-left:-39.9pt;margin-top:11.55pt;width:212pt;height:35.9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" filled="f" strokecolor="yellow" strokeweight=".5pt">
                <v:textbox>
                  <w:txbxContent>
                    <w:p w14:paraId="5C4C3832" w14:textId="77777777" w:rsidR="00BF6F09" w:rsidRDefault="00BF6F09">
                      <w:pPr>
                        <w:ind w:firstLineChars="200" w:firstLine="800"/>
                        <w:rPr>
                          <w:rFonts w:ascii="Source Code Pro" w:hAnsi="Source Code Pro" w:cs="Source Code Pro"/>
                          <w:color w:val="FFFFFF" w:themeColor="background1"/>
                          <w:sz w:val="40"/>
                          <w:szCs w:val="40"/>
                        </w:rPr>
                      </w:pPr>
                      <w:r>
                        <w:rPr>
                          <w:rFonts w:ascii="Source Code Pro" w:hAnsi="Source Code Pro" w:cs="Source Code Pro"/>
                          <w:color w:val="FFFFFF" w:themeColor="background1"/>
                          <w:sz w:val="40"/>
                          <w:szCs w:val="40"/>
                        </w:rPr>
                        <w:t>MIDDLEWARE</w:t>
                      </w:r>
                    </w:p>
                  </w:txbxContent>
                </v:textbox>
              </v:shape>
            </w:pict>
          </mc:Fallback>
        </mc:AlternateContent>
      </w:r>
    </w:p>
    <w:p w14:paraId="20D49EA3" w14:textId="0A2FF893" w:rsidR="006872A7" w:rsidRPr="0004011C" w:rsidRDefault="006872A7">
      <w:pPr>
        <w:widowControl/>
        <w:rPr>
          <w:sz w:val="22"/>
        </w:rPr>
      </w:pPr>
    </w:p>
    <w:p w14:paraId="17D69F6B" w14:textId="398332FB" w:rsidR="006872A7" w:rsidRPr="0004011C" w:rsidRDefault="006872A7">
      <w:pPr>
        <w:widowControl/>
        <w:rPr>
          <w:sz w:val="22"/>
        </w:rPr>
      </w:pPr>
    </w:p>
    <w:p w14:paraId="1FAE9B4C" w14:textId="43614DA5" w:rsidR="006872A7" w:rsidRPr="0004011C" w:rsidRDefault="006872A7">
      <w:pPr>
        <w:widowControl/>
        <w:rPr>
          <w:sz w:val="22"/>
        </w:rPr>
      </w:pPr>
    </w:p>
    <w:p w14:paraId="08887AC5" w14:textId="733BF500" w:rsidR="006872A7" w:rsidRPr="0004011C" w:rsidRDefault="006872A7">
      <w:pPr>
        <w:widowControl/>
        <w:rPr>
          <w:sz w:val="22"/>
        </w:rPr>
      </w:pPr>
    </w:p>
    <w:p w14:paraId="76DA87F8" w14:textId="77777777" w:rsidR="006872A7" w:rsidRPr="0004011C" w:rsidRDefault="006872A7">
      <w:pPr>
        <w:widowControl/>
        <w:rPr>
          <w:sz w:val="22"/>
        </w:rPr>
      </w:pPr>
    </w:p>
    <w:p w14:paraId="389F1BF9" w14:textId="77777777" w:rsidR="006872A7" w:rsidRPr="0004011C" w:rsidRDefault="006872A7">
      <w:pPr>
        <w:widowControl/>
        <w:rPr>
          <w:sz w:val="22"/>
        </w:rPr>
      </w:pPr>
    </w:p>
    <w:p w14:paraId="4B00E211" w14:textId="77777777" w:rsidR="006872A7" w:rsidRPr="0004011C" w:rsidRDefault="006872A7">
      <w:pPr>
        <w:widowControl/>
        <w:rPr>
          <w:sz w:val="22"/>
        </w:rPr>
      </w:pPr>
    </w:p>
    <w:p w14:paraId="7BED925E" w14:textId="77777777" w:rsidR="006872A7" w:rsidRPr="0004011C" w:rsidRDefault="006872A7">
      <w:pPr>
        <w:widowControl/>
        <w:rPr>
          <w:sz w:val="22"/>
        </w:rPr>
      </w:pPr>
    </w:p>
    <w:p w14:paraId="64152B70" w14:textId="77777777" w:rsidR="006872A7" w:rsidRPr="0004011C" w:rsidRDefault="006872A7">
      <w:pPr>
        <w:widowControl/>
        <w:rPr>
          <w:sz w:val="22"/>
        </w:rPr>
      </w:pPr>
    </w:p>
    <w:p w14:paraId="1B305B4E" w14:textId="1784158D" w:rsidR="006872A7" w:rsidRPr="0004011C" w:rsidRDefault="006872A7">
      <w:pPr>
        <w:widowControl/>
        <w:rPr>
          <w:sz w:val="22"/>
        </w:rPr>
      </w:pPr>
    </w:p>
    <w:p w14:paraId="292B7D3A" w14:textId="058A143B" w:rsidR="006872A7" w:rsidRPr="0004011C" w:rsidRDefault="006872A7">
      <w:pPr>
        <w:widowControl/>
        <w:rPr>
          <w:rFonts w:ascii="Futura Bk BT" w:hAnsi="Futura Bk BT"/>
          <w:sz w:val="36"/>
          <w:szCs w:val="32"/>
        </w:rPr>
      </w:pPr>
    </w:p>
    <w:p w14:paraId="046FF543" w14:textId="77777777" w:rsidR="006872A7" w:rsidRPr="0004011C" w:rsidRDefault="006872A7">
      <w:pPr>
        <w:widowControl/>
        <w:rPr>
          <w:rFonts w:ascii="Futura Bk BT" w:hAnsi="Futura Bk BT"/>
          <w:sz w:val="36"/>
          <w:szCs w:val="32"/>
        </w:rPr>
      </w:pPr>
    </w:p>
    <w:p w14:paraId="5620C0FD" w14:textId="77777777" w:rsidR="006872A7" w:rsidRPr="0004011C" w:rsidRDefault="006872A7">
      <w:pPr>
        <w:widowControl/>
        <w:rPr>
          <w:rFonts w:ascii="Futura Bk BT" w:hAnsi="Futura Bk BT"/>
          <w:sz w:val="36"/>
          <w:szCs w:val="32"/>
        </w:rPr>
      </w:pPr>
    </w:p>
    <w:p w14:paraId="419885D9" w14:textId="77777777" w:rsidR="006872A7" w:rsidRPr="0004011C" w:rsidRDefault="008B1A4B">
      <w:pPr>
        <w:widowControl/>
        <w:rPr>
          <w:rFonts w:ascii="Tw Cen MT" w:hAnsi="Tw Cen MT" w:cs="Tw Cen MT"/>
          <w:sz w:val="24"/>
        </w:rPr>
      </w:pPr>
      <w:r w:rsidRPr="0004011C">
        <w:rPr>
          <w:rFonts w:ascii="Tw Cen MT" w:hAnsi="Tw Cen MT" w:cs="Tw Cen MT"/>
          <w:sz w:val="36"/>
          <w:szCs w:val="32"/>
        </w:rPr>
        <w:t>Tujuan Pengunaan Middleware</w:t>
      </w:r>
    </w:p>
    <w:p w14:paraId="1353AACE" w14:textId="77777777" w:rsidR="006872A7" w:rsidRPr="0004011C" w:rsidRDefault="006872A7">
      <w:pPr>
        <w:widowControl/>
        <w:rPr>
          <w:rFonts w:ascii="Futura Bk BT" w:hAnsi="Futura Bk BT"/>
          <w:sz w:val="24"/>
        </w:rPr>
      </w:pPr>
    </w:p>
    <w:p w14:paraId="0BCC5391" w14:textId="77777777" w:rsidR="006872A7" w:rsidRPr="0004011C" w:rsidRDefault="008B1A4B">
      <w:pPr>
        <w:widowControl/>
        <w:rPr>
          <w:rFonts w:ascii="Futura Bk BT" w:hAnsi="Futura Bk BT"/>
          <w:sz w:val="24"/>
        </w:rPr>
      </w:pPr>
      <w:r w:rsidRPr="0004011C">
        <w:rPr>
          <w:rFonts w:ascii="Futura Bk BT" w:hAnsi="Futura Bk BT"/>
          <w:sz w:val="24"/>
        </w:rPr>
        <w:t>Middleware dapat digunakan untuk beberapa tujuan seperti:</w:t>
      </w:r>
    </w:p>
    <w:p w14:paraId="38AE9407" w14:textId="413B838F" w:rsidR="006872A7" w:rsidRPr="0004011C" w:rsidRDefault="006872A7">
      <w:pPr>
        <w:widowControl/>
        <w:rPr>
          <w:rFonts w:ascii="Futura Bk BT" w:hAnsi="Futura Bk BT"/>
          <w:sz w:val="24"/>
        </w:rPr>
      </w:pPr>
    </w:p>
    <w:p w14:paraId="1C71ACC8" w14:textId="77777777" w:rsidR="006872A7" w:rsidRPr="0004011C" w:rsidRDefault="008B1A4B">
      <w:pPr>
        <w:widowControl/>
        <w:rPr>
          <w:rFonts w:ascii="Futura Bk BT" w:hAnsi="Futura Bk BT"/>
          <w:sz w:val="24"/>
        </w:rPr>
      </w:pPr>
      <w:r w:rsidRPr="0004011C">
        <w:rPr>
          <w:rFonts w:ascii="Futura Bk BT" w:hAnsi="Futura Bk BT"/>
          <w:sz w:val="24"/>
        </w:rPr>
        <w:t>1. Memberikan fasilitas untuk programmer supaya dapat mendistribusikan obyek akan dipakai pada beberapa bagian proses yang berbeda.</w:t>
      </w:r>
    </w:p>
    <w:p w14:paraId="4FFE3F22" w14:textId="77777777" w:rsidR="006872A7" w:rsidRPr="0004011C" w:rsidRDefault="006872A7">
      <w:pPr>
        <w:widowControl/>
        <w:rPr>
          <w:rFonts w:ascii="Futura Bk BT" w:hAnsi="Futura Bk BT"/>
          <w:sz w:val="24"/>
        </w:rPr>
      </w:pPr>
    </w:p>
    <w:p w14:paraId="67C8EA51" w14:textId="77777777" w:rsidR="006872A7" w:rsidRPr="0004011C" w:rsidRDefault="008B1A4B">
      <w:pPr>
        <w:widowControl/>
        <w:numPr>
          <w:ilvl w:val="0"/>
          <w:numId w:val="1"/>
        </w:numPr>
        <w:rPr>
          <w:rFonts w:ascii="Futura Bk BT" w:hAnsi="Futura Bk BT"/>
          <w:sz w:val="24"/>
        </w:rPr>
      </w:pPr>
      <w:r w:rsidRPr="0004011C">
        <w:rPr>
          <w:rFonts w:ascii="Futura Bk BT" w:hAnsi="Futura Bk BT"/>
          <w:sz w:val="24"/>
        </w:rPr>
        <w:t>Sebagai interkoneksi ke beberapa aplikasi dan masalah interoperabilitas. Middleware menjadi sangat dibutuhkan untuk bermigrasi dari aplikasi mainframe ke aplikasi client/server dan juga untuk menyediakan komunikasi antar platform yang berbeda.</w:t>
      </w:r>
    </w:p>
    <w:p w14:paraId="21D22601" w14:textId="77777777" w:rsidR="006872A7" w:rsidRPr="0004011C" w:rsidRDefault="006872A7">
      <w:pPr>
        <w:widowControl/>
        <w:rPr>
          <w:rFonts w:ascii="Futura Bk BT" w:hAnsi="Futura Bk BT"/>
          <w:sz w:val="24"/>
        </w:rPr>
      </w:pPr>
    </w:p>
    <w:p w14:paraId="1608C284" w14:textId="77777777" w:rsidR="006872A7" w:rsidRPr="0004011C" w:rsidRDefault="006872A7">
      <w:pPr>
        <w:widowControl/>
        <w:rPr>
          <w:rFonts w:ascii="Futura Bk BT" w:hAnsi="Futura Bk BT"/>
          <w:sz w:val="24"/>
        </w:rPr>
      </w:pPr>
    </w:p>
    <w:p w14:paraId="691B06BC" w14:textId="77777777" w:rsidR="006872A7" w:rsidRPr="0004011C" w:rsidRDefault="006872A7">
      <w:pPr>
        <w:widowControl/>
        <w:rPr>
          <w:sz w:val="22"/>
        </w:rPr>
      </w:pPr>
    </w:p>
    <w:p w14:paraId="4CDE50C2" w14:textId="77777777" w:rsidR="006872A7" w:rsidRPr="0004011C" w:rsidRDefault="006872A7">
      <w:pPr>
        <w:widowControl/>
        <w:rPr>
          <w:sz w:val="22"/>
        </w:rPr>
      </w:pPr>
    </w:p>
    <w:p w14:paraId="07CD02FD" w14:textId="77777777" w:rsidR="006872A7" w:rsidRPr="0004011C" w:rsidRDefault="008B1A4B">
      <w:pPr>
        <w:widowControl/>
        <w:rPr>
          <w:sz w:val="22"/>
        </w:rPr>
      </w:pPr>
      <w:r w:rsidRPr="0004011C">
        <w:rPr>
          <w:noProof/>
          <w:sz w:val="22"/>
          <w:lang w:val="id-ID"/>
        </w:rPr>
        <mc:AlternateContent>
          <mc:Choice Requires="wps">
            <w:drawing>
              <wp:anchor distT="0" distB="0" distL="114300" distR="114300" simplePos="0" relativeHeight="251724288" behindDoc="0" locked="0" layoutInCell="1" allowOverlap="1" wp14:anchorId="5B96B720" wp14:editId="3FFC4002">
                <wp:simplePos x="0" y="0"/>
                <wp:positionH relativeFrom="column">
                  <wp:posOffset>2598420</wp:posOffset>
                </wp:positionH>
                <wp:positionV relativeFrom="paragraph">
                  <wp:posOffset>-219075</wp:posOffset>
                </wp:positionV>
                <wp:extent cx="254635" cy="254635"/>
                <wp:effectExtent l="0" t="0" r="12065" b="12065"/>
                <wp:wrapNone/>
                <wp:docPr id="16" name="椭圆 210"/>
                <wp:cNvGraphicFramePr/>
                <a:graphic xmlns:a="http://schemas.openxmlformats.org/drawingml/2006/main">
                  <a:graphicData uri="http://schemas.microsoft.com/office/word/2010/wordprocessingShape">
                    <wps:wsp>
                      <wps:cNvSpPr/>
                      <wps:spPr>
                        <a:xfrm>
                          <a:off x="0" y="0"/>
                          <a:ext cx="254635" cy="254635"/>
                        </a:xfrm>
                        <a:prstGeom prst="ellips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574A148" id="椭圆 210" o:spid="_x0000_s1026" style="position:absolute;margin-left:204.6pt;margin-top:-17.25pt;width:20.05pt;height:20.0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" fillcolor="black [3213]" stroked="f" strokeweight="1pt">
                <v:stroke joinstyle="miter"/>
              </v:oval>
            </w:pict>
          </mc:Fallback>
        </mc:AlternateContent>
      </w:r>
      <w:r w:rsidRPr="0004011C">
        <w:rPr>
          <w:noProof/>
          <w:sz w:val="22"/>
          <w:lang w:val="id-ID"/>
        </w:rPr>
        <mc:AlternateContent>
          <mc:Choice Requires="wps">
            <w:drawing>
              <wp:anchor distT="0" distB="0" distL="114300" distR="114300" simplePos="0" relativeHeight="251729408" behindDoc="0" locked="0" layoutInCell="1" allowOverlap="1" wp14:anchorId="4B307075" wp14:editId="1C570947">
                <wp:simplePos x="0" y="0"/>
                <wp:positionH relativeFrom="column">
                  <wp:posOffset>1727200</wp:posOffset>
                </wp:positionH>
                <wp:positionV relativeFrom="paragraph">
                  <wp:posOffset>190500</wp:posOffset>
                </wp:positionV>
                <wp:extent cx="2053590" cy="631825"/>
                <wp:effectExtent l="0" t="0" r="0" b="0"/>
                <wp:wrapNone/>
                <wp:docPr id="17" name="文本框 207"/>
                <wp:cNvGraphicFramePr/>
                <a:graphic xmlns:a="http://schemas.openxmlformats.org/drawingml/2006/main">
                  <a:graphicData uri="http://schemas.microsoft.com/office/word/2010/wordprocessingShape">
                    <wps:wsp>
                      <wps:cNvSpPr txBox="1"/>
                      <wps:spPr>
                        <a:xfrm>
                          <a:off x="0" y="0"/>
                          <a:ext cx="2053590" cy="631825"/>
                        </a:xfrm>
                        <a:prstGeom prst="rect">
                          <a:avLst/>
                        </a:prstGeom>
                        <a:noFill/>
                        <a:ln w="6350">
                          <a:noFill/>
                        </a:ln>
                        <a:effectLst/>
                      </wps:spPr>
                      <wps:txbx>
                        <w:txbxContent>
                          <w:p w14:paraId="57335AE2" w14:textId="77777777" w:rsidR="00BF6F09" w:rsidRDefault="00BF6F09">
                            <w:pPr>
                              <w:adjustRightInd w:val="0"/>
                              <w:snapToGrid w:val="0"/>
                              <w:spacing w:line="800" w:lineRule="exact"/>
                              <w:jc w:val="center"/>
                              <w:rPr>
                                <w:rFonts w:ascii="Source Code Pro ExtraLight" w:eastAsia="Microsoft YaHei" w:hAnsi="Source Code Pro ExtraLight" w:cs="Source Code Pro ExtraLight"/>
                                <w:b/>
                                <w:color w:val="000000" w:themeColor="text1"/>
                                <w:sz w:val="40"/>
                                <w:szCs w:val="40"/>
                              </w:rPr>
                            </w:pPr>
                            <w:r>
                              <w:rPr>
                                <w:rFonts w:ascii="Source Code Pro ExtraLight" w:eastAsia="Microsoft YaHei" w:hAnsi="Source Code Pro ExtraLight" w:cs="Source Code Pro ExtraLight"/>
                                <w:b/>
                                <w:color w:val="000000" w:themeColor="text1"/>
                                <w:sz w:val="40"/>
                                <w:szCs w:val="40"/>
                              </w:rPr>
                              <w:t>MANFAAT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307075" id="_x0000_s1034" type="#_x0000_t202" style="position:absolute;left:0;text-align:left;margin-left:136pt;margin-top:15pt;width:161.7pt;height:49.7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" filled="f" stroked="f" strokeweight=".5pt">
                <v:textbox>
                  <w:txbxContent>
                    <w:p w14:paraId="57335AE2" w14:textId="77777777" w:rsidR="00BF6F09" w:rsidRDefault="00BF6F09">
                      <w:pPr>
                        <w:adjustRightInd w:val="0"/>
                        <w:snapToGrid w:val="0"/>
                        <w:spacing w:line="800" w:lineRule="exact"/>
                        <w:jc w:val="center"/>
                        <w:rPr>
                          <w:rFonts w:ascii="Source Code Pro ExtraLight" w:eastAsia="Microsoft YaHei" w:hAnsi="Source Code Pro ExtraLight" w:cs="Source Code Pro ExtraLight"/>
                          <w:b/>
                          <w:color w:val="000000" w:themeColor="text1"/>
                          <w:sz w:val="40"/>
                          <w:szCs w:val="40"/>
                        </w:rPr>
                      </w:pPr>
                      <w:r>
                        <w:rPr>
                          <w:rFonts w:ascii="Source Code Pro ExtraLight" w:eastAsia="Microsoft YaHei" w:hAnsi="Source Code Pro ExtraLight" w:cs="Source Code Pro ExtraLight"/>
                          <w:b/>
                          <w:color w:val="000000" w:themeColor="text1"/>
                          <w:sz w:val="40"/>
                          <w:szCs w:val="40"/>
                        </w:rPr>
                        <w:t>MANFAAT</w:t>
                      </w:r>
                    </w:p>
                  </w:txbxContent>
                </v:textbox>
              </v:shape>
            </w:pict>
          </mc:Fallback>
        </mc:AlternateContent>
      </w:r>
      <w:r w:rsidRPr="0004011C">
        <w:rPr>
          <w:noProof/>
          <w:sz w:val="22"/>
          <w:lang w:val="id-ID"/>
        </w:rPr>
        <mc:AlternateContent>
          <mc:Choice Requires="wps">
            <w:drawing>
              <wp:anchor distT="0" distB="0" distL="114300" distR="114300" simplePos="0" relativeHeight="251713024" behindDoc="0" locked="0" layoutInCell="1" allowOverlap="1" wp14:anchorId="520BBB4A" wp14:editId="45176EF6">
                <wp:simplePos x="0" y="0"/>
                <wp:positionH relativeFrom="column">
                  <wp:posOffset>1791970</wp:posOffset>
                </wp:positionH>
                <wp:positionV relativeFrom="paragraph">
                  <wp:posOffset>-332105</wp:posOffset>
                </wp:positionV>
                <wp:extent cx="1864360" cy="1663700"/>
                <wp:effectExtent l="62230" t="13970" r="64770" b="102870"/>
                <wp:wrapNone/>
                <wp:docPr id="15" name="任意多边形 1"/>
                <wp:cNvGraphicFramePr/>
                <a:graphic xmlns:a="http://schemas.openxmlformats.org/drawingml/2006/main">
                  <a:graphicData uri="http://schemas.microsoft.com/office/word/2010/wordprocessingShape">
                    <wps:wsp>
                      <wps:cNvSpPr/>
                      <wps:spPr>
                        <a:xfrm rot="16200000" flipV="1">
                          <a:off x="0" y="0"/>
                          <a:ext cx="1864360" cy="1663700"/>
                        </a:xfrm>
                        <a:custGeom>
                          <a:avLst/>
                          <a:gdLst>
                            <a:gd name="connsiteX0" fmla="*/ 1336045 w 4318190"/>
                            <a:gd name="connsiteY0" fmla="*/ 0 h 3851909"/>
                            <a:gd name="connsiteX1" fmla="*/ 2983407 w 4318190"/>
                            <a:gd name="connsiteY1" fmla="*/ 0 h 3851909"/>
                            <a:gd name="connsiteX2" fmla="*/ 3135498 w 4318190"/>
                            <a:gd name="connsiteY2" fmla="*/ 20209 h 3851909"/>
                            <a:gd name="connsiteX3" fmla="*/ 3140816 w 4318190"/>
                            <a:gd name="connsiteY3" fmla="*/ 22109 h 3851909"/>
                            <a:gd name="connsiteX4" fmla="*/ 3161390 w 4318190"/>
                            <a:gd name="connsiteY4" fmla="*/ 25558 h 3851909"/>
                            <a:gd name="connsiteX5" fmla="*/ 3421590 w 4318190"/>
                            <a:gd name="connsiteY5" fmla="*/ 249472 h 3851909"/>
                            <a:gd name="connsiteX6" fmla="*/ 4245271 w 4318190"/>
                            <a:gd name="connsiteY6" fmla="*/ 1676129 h 3851909"/>
                            <a:gd name="connsiteX7" fmla="*/ 4280119 w 4318190"/>
                            <a:gd name="connsiteY7" fmla="*/ 1746937 h 3851909"/>
                            <a:gd name="connsiteX8" fmla="*/ 4297115 w 4318190"/>
                            <a:gd name="connsiteY8" fmla="*/ 1797870 h 3851909"/>
                            <a:gd name="connsiteX9" fmla="*/ 4309085 w 4318190"/>
                            <a:gd name="connsiteY9" fmla="*/ 1829910 h 3851909"/>
                            <a:gd name="connsiteX10" fmla="*/ 4318188 w 4318190"/>
                            <a:gd name="connsiteY10" fmla="*/ 1890264 h 3851909"/>
                            <a:gd name="connsiteX11" fmla="*/ 4317368 w 4318190"/>
                            <a:gd name="connsiteY11" fmla="*/ 1921630 h 3851909"/>
                            <a:gd name="connsiteX12" fmla="*/ 4318190 w 4318190"/>
                            <a:gd name="connsiteY12" fmla="*/ 1953072 h 3851909"/>
                            <a:gd name="connsiteX13" fmla="*/ 4309087 w 4318190"/>
                            <a:gd name="connsiteY13" fmla="*/ 2013427 h 3851909"/>
                            <a:gd name="connsiteX14" fmla="*/ 4297080 w 4318190"/>
                            <a:gd name="connsiteY14" fmla="*/ 2045566 h 3851909"/>
                            <a:gd name="connsiteX15" fmla="*/ 4280117 w 4318190"/>
                            <a:gd name="connsiteY15" fmla="*/ 2096400 h 3851909"/>
                            <a:gd name="connsiteX16" fmla="*/ 4245269 w 4318190"/>
                            <a:gd name="connsiteY16" fmla="*/ 2167207 h 3851909"/>
                            <a:gd name="connsiteX17" fmla="*/ 3421588 w 4318190"/>
                            <a:gd name="connsiteY17" fmla="*/ 3593864 h 3851909"/>
                            <a:gd name="connsiteX18" fmla="*/ 3377691 w 4318190"/>
                            <a:gd name="connsiteY18" fmla="*/ 3659447 h 3851909"/>
                            <a:gd name="connsiteX19" fmla="*/ 3370062 w 4318190"/>
                            <a:gd name="connsiteY19" fmla="*/ 3668056 h 3851909"/>
                            <a:gd name="connsiteX20" fmla="*/ 3357428 w 4318190"/>
                            <a:gd name="connsiteY20" fmla="*/ 3694842 h 3851909"/>
                            <a:gd name="connsiteX21" fmla="*/ 2997382 w 4318190"/>
                            <a:gd name="connsiteY21" fmla="*/ 3851909 h 3851909"/>
                            <a:gd name="connsiteX22" fmla="*/ 1350020 w 4318190"/>
                            <a:gd name="connsiteY22" fmla="*/ 3851909 h 3851909"/>
                            <a:gd name="connsiteX23" fmla="*/ 1197929 w 4318190"/>
                            <a:gd name="connsiteY23" fmla="*/ 3831700 h 3851909"/>
                            <a:gd name="connsiteX24" fmla="*/ 1160298 w 4318190"/>
                            <a:gd name="connsiteY24" fmla="*/ 3818258 h 3851909"/>
                            <a:gd name="connsiteX25" fmla="*/ 1157434 w 4318190"/>
                            <a:gd name="connsiteY25" fmla="*/ 3817778 h 3851909"/>
                            <a:gd name="connsiteX26" fmla="*/ 1141982 w 4318190"/>
                            <a:gd name="connsiteY26" fmla="*/ 3811715 h 3851909"/>
                            <a:gd name="connsiteX27" fmla="*/ 1131553 w 4318190"/>
                            <a:gd name="connsiteY27" fmla="*/ 3807990 h 3851909"/>
                            <a:gd name="connsiteX28" fmla="*/ 1129121 w 4318190"/>
                            <a:gd name="connsiteY28" fmla="*/ 3806669 h 3851909"/>
                            <a:gd name="connsiteX29" fmla="*/ 1100614 w 4318190"/>
                            <a:gd name="connsiteY29" fmla="*/ 3795484 h 3851909"/>
                            <a:gd name="connsiteX30" fmla="*/ 897234 w 4318190"/>
                            <a:gd name="connsiteY30" fmla="*/ 3593863 h 3851909"/>
                            <a:gd name="connsiteX31" fmla="*/ 73553 w 4318190"/>
                            <a:gd name="connsiteY31" fmla="*/ 2167206 h 3851909"/>
                            <a:gd name="connsiteX32" fmla="*/ 38891 w 4318190"/>
                            <a:gd name="connsiteY32" fmla="*/ 2096776 h 3851909"/>
                            <a:gd name="connsiteX33" fmla="*/ 34630 w 4318190"/>
                            <a:gd name="connsiteY33" fmla="*/ 2090634 h 3851909"/>
                            <a:gd name="connsiteX34" fmla="*/ 5710 w 4318190"/>
                            <a:gd name="connsiteY34" fmla="*/ 1977234 h 3851909"/>
                            <a:gd name="connsiteX35" fmla="*/ 5774 w 4318190"/>
                            <a:gd name="connsiteY35" fmla="*/ 1974785 h 3851909"/>
                            <a:gd name="connsiteX36" fmla="*/ 2355 w 4318190"/>
                            <a:gd name="connsiteY36" fmla="*/ 1956049 h 3851909"/>
                            <a:gd name="connsiteX37" fmla="*/ 59977 w 4318190"/>
                            <a:gd name="connsiteY37" fmla="*/ 1733005 h 3851909"/>
                            <a:gd name="connsiteX38" fmla="*/ 64191 w 4318190"/>
                            <a:gd name="connsiteY38" fmla="*/ 1729628 h 3851909"/>
                            <a:gd name="connsiteX39" fmla="*/ 78629 w 4318190"/>
                            <a:gd name="connsiteY39" fmla="*/ 1700291 h 3851909"/>
                            <a:gd name="connsiteX40" fmla="*/ 902310 w 4318190"/>
                            <a:gd name="connsiteY40" fmla="*/ 273634 h 3851909"/>
                            <a:gd name="connsiteX41" fmla="*/ 946207 w 4318190"/>
                            <a:gd name="connsiteY41" fmla="*/ 208051 h 3851909"/>
                            <a:gd name="connsiteX42" fmla="*/ 958486 w 4318190"/>
                            <a:gd name="connsiteY42" fmla="*/ 194195 h 3851909"/>
                            <a:gd name="connsiteX43" fmla="*/ 975999 w 4318190"/>
                            <a:gd name="connsiteY43" fmla="*/ 157068 h 3851909"/>
                            <a:gd name="connsiteX44" fmla="*/ 1336045 w 4318190"/>
                            <a:gd name="connsiteY44" fmla="*/ 0 h 38519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4318190" h="3851909">
                              <a:moveTo>
                                <a:pt x="1336045" y="0"/>
                              </a:moveTo>
                              <a:lnTo>
                                <a:pt x="2983407" y="0"/>
                              </a:lnTo>
                              <a:cubicBezTo>
                                <a:pt x="3037354" y="0"/>
                                <a:pt x="3088749" y="7196"/>
                                <a:pt x="3135498" y="20209"/>
                              </a:cubicBezTo>
                              <a:lnTo>
                                <a:pt x="3140816" y="22109"/>
                              </a:lnTo>
                              <a:lnTo>
                                <a:pt x="3161390" y="25558"/>
                              </a:lnTo>
                              <a:cubicBezTo>
                                <a:pt x="3255747" y="52171"/>
                                <a:pt x="3354157" y="132674"/>
                                <a:pt x="3421590" y="249472"/>
                              </a:cubicBezTo>
                              <a:lnTo>
                                <a:pt x="4245271" y="1676129"/>
                              </a:lnTo>
                              <a:cubicBezTo>
                                <a:pt x="4258758" y="1699489"/>
                                <a:pt x="4270368" y="1723196"/>
                                <a:pt x="4280119" y="1746937"/>
                              </a:cubicBezTo>
                              <a:lnTo>
                                <a:pt x="4297115" y="1797870"/>
                              </a:lnTo>
                              <a:lnTo>
                                <a:pt x="4309085" y="1829910"/>
                              </a:lnTo>
                              <a:cubicBezTo>
                                <a:pt x="4313911" y="1848914"/>
                                <a:pt x="4316952" y="1869137"/>
                                <a:pt x="4318188" y="1890264"/>
                              </a:cubicBezTo>
                              <a:lnTo>
                                <a:pt x="4317368" y="1921630"/>
                              </a:lnTo>
                              <a:lnTo>
                                <a:pt x="4318190" y="1953072"/>
                              </a:lnTo>
                              <a:cubicBezTo>
                                <a:pt x="4316954" y="1974200"/>
                                <a:pt x="4313913" y="1994422"/>
                                <a:pt x="4309087" y="2013427"/>
                              </a:cubicBezTo>
                              <a:lnTo>
                                <a:pt x="4297080" y="2045566"/>
                              </a:lnTo>
                              <a:lnTo>
                                <a:pt x="4280117" y="2096400"/>
                              </a:lnTo>
                              <a:cubicBezTo>
                                <a:pt x="4270366" y="2120140"/>
                                <a:pt x="4258756" y="2143847"/>
                                <a:pt x="4245269" y="2167207"/>
                              </a:cubicBezTo>
                              <a:lnTo>
                                <a:pt x="3421588" y="3593864"/>
                              </a:lnTo>
                              <a:cubicBezTo>
                                <a:pt x="3408102" y="3617224"/>
                                <a:pt x="3393376" y="3639132"/>
                                <a:pt x="3377691" y="3659447"/>
                              </a:cubicBezTo>
                              <a:lnTo>
                                <a:pt x="3370062" y="3668056"/>
                              </a:lnTo>
                              <a:lnTo>
                                <a:pt x="3357428" y="3694842"/>
                              </a:lnTo>
                              <a:cubicBezTo>
                                <a:pt x="3298103" y="3787147"/>
                                <a:pt x="3159222" y="3851909"/>
                                <a:pt x="2997382" y="3851909"/>
                              </a:cubicBezTo>
                              <a:lnTo>
                                <a:pt x="1350020" y="3851909"/>
                              </a:lnTo>
                              <a:cubicBezTo>
                                <a:pt x="1296073" y="3851909"/>
                                <a:pt x="1244677" y="3844713"/>
                                <a:pt x="1197929" y="3831700"/>
                              </a:cubicBezTo>
                              <a:lnTo>
                                <a:pt x="1160298" y="3818258"/>
                              </a:lnTo>
                              <a:lnTo>
                                <a:pt x="1157434" y="3817778"/>
                              </a:lnTo>
                              <a:lnTo>
                                <a:pt x="1141982" y="3811715"/>
                              </a:lnTo>
                              <a:lnTo>
                                <a:pt x="1131553" y="3807990"/>
                              </a:lnTo>
                              <a:lnTo>
                                <a:pt x="1129121" y="3806669"/>
                              </a:lnTo>
                              <a:lnTo>
                                <a:pt x="1100614" y="3795484"/>
                              </a:lnTo>
                              <a:cubicBezTo>
                                <a:pt x="1024953" y="3757512"/>
                                <a:pt x="951181" y="3687302"/>
                                <a:pt x="897234" y="3593863"/>
                              </a:cubicBezTo>
                              <a:lnTo>
                                <a:pt x="73553" y="2167206"/>
                              </a:lnTo>
                              <a:lnTo>
                                <a:pt x="38891" y="2096776"/>
                              </a:lnTo>
                              <a:lnTo>
                                <a:pt x="34630" y="2090634"/>
                              </a:lnTo>
                              <a:cubicBezTo>
                                <a:pt x="17872" y="2058124"/>
                                <a:pt x="8183" y="2019489"/>
                                <a:pt x="5710" y="1977234"/>
                              </a:cubicBezTo>
                              <a:lnTo>
                                <a:pt x="5774" y="1974785"/>
                              </a:lnTo>
                              <a:lnTo>
                                <a:pt x="2355" y="1956049"/>
                              </a:lnTo>
                              <a:cubicBezTo>
                                <a:pt x="-7204" y="1865549"/>
                                <a:pt x="12392" y="1784523"/>
                                <a:pt x="59977" y="1733005"/>
                              </a:cubicBezTo>
                              <a:lnTo>
                                <a:pt x="64191" y="1729628"/>
                              </a:lnTo>
                              <a:lnTo>
                                <a:pt x="78629" y="1700291"/>
                              </a:lnTo>
                              <a:lnTo>
                                <a:pt x="902310" y="273634"/>
                              </a:lnTo>
                              <a:cubicBezTo>
                                <a:pt x="915797" y="250274"/>
                                <a:pt x="930522" y="228366"/>
                                <a:pt x="946207" y="208051"/>
                              </a:cubicBezTo>
                              <a:lnTo>
                                <a:pt x="958486" y="194195"/>
                              </a:lnTo>
                              <a:lnTo>
                                <a:pt x="975999" y="157068"/>
                              </a:lnTo>
                              <a:cubicBezTo>
                                <a:pt x="1035324" y="64763"/>
                                <a:pt x="1174204" y="0"/>
                                <a:pt x="1336045" y="0"/>
                              </a:cubicBezTo>
                              <a:close/>
                            </a:path>
                          </a:pathLst>
                        </a:custGeom>
                        <a:solidFill>
                          <a:schemeClr val="bg1"/>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526F81" id="任意多边形 1" o:spid="_x0000_s1026" style="position:absolute;margin-left:141.1pt;margin-top:-26.15pt;width:146.8pt;height:131pt;rotation:90;flip:y;z-index:251713024;visibility:visible;mso-wrap-style:square;mso-wrap-distance-left:9pt;mso-wrap-distance-top:0;mso-wrap-distance-right:9pt;mso-wrap-distance-bottom:0;mso-position-horizontal:absolute;mso-position-horizontal-relative:text;mso-position-vertical:absolute;mso-position-vertical-relative:text;v-text-anchor:middle" coordsize="4318190,385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" path="m1336045,l2983407,v53947,,105342,7196,152091,20209l3140816,22109r20574,3449c3255747,52171,3354157,132674,3421590,249472r823681,1426657c4258758,1699489,4270368,1723196,4280119,1746937r16996,50933l4309085,1829910v4826,19004,7867,39227,9103,60354l4317368,1921630r822,31442c4316954,1974200,4313913,1994422,4309087,2013427r-12007,32139l4280117,2096400v-9751,23740,-21361,47447,-34848,70807l3421588,3593864v-13486,23360,-28212,45268,-43897,65583l3370062,3668056r-12634,26786c3298103,3787147,3159222,3851909,2997382,3851909r-1647362,c1296073,3851909,1244677,3844713,1197929,3831700r-37631,-13442l1157434,3817778r-15452,-6063l1131553,3807990r-2432,-1321l1100614,3795484c1024953,3757512,951181,3687302,897234,3593863l73553,2167206,38891,2096776r-4261,-6142c17872,2058124,8183,2019489,5710,1977234r64,-2449l2355,1956049v-9559,-90500,10037,-171526,57622,-223044l64191,1729628r14438,-29337l902310,273634v13487,-23360,28212,-45268,43897,-65583l958486,194195r17513,-37127c1035324,64763,1174204,,1336045,xe" fillcolor="white [3212]" stroked="f" strokeweight="1pt">
                <v:stroke joinstyle="miter"/>
                <v:shadow on="t" color="black" opacity="26214f" origin=",-.5" offset="0,3pt"/>
                <v:path arrowok="t" o:connecttype="custom" o:connectlocs="576832,0;1288073,0;1353738,8729;1356034,9549;1364917,11039;1477257,107751;1832878,723946;1847923,754530;1855261,776528;1860429,790367;1864359,816435;1864005,829982;1864360,843562;1860430,869631;1855246,883512;1847922,905468;1832877,936051;1477256,1552246;1458304,1580573;1455010,1584291;1449555,1595860;1294107,1663700;582865,1663700;517201,1654971;500954,1649166;499717,1648958;493046,1646340;488543,1644731;487493,1644160;475185,1639329;387377,1552246;31756,936050;16791,905630;14951,902978;2465,853998;2493,852941;1017,844848;25895,748512;27714,747054;33948,734382;389568,118187;408521,89860;413822,83876;421383,67840;576832,0" o:connectangles="0,0,0,0,0,0,0,0,0,0,0,0,0,0,0,0,0,0,0,0,0,0,0,0,0,0,0,0,0,0,0,0,0,0,0,0,0,0,0,0,0,0,0,0,0"/>
              </v:shape>
            </w:pict>
          </mc:Fallback>
        </mc:AlternateContent>
      </w:r>
    </w:p>
    <w:p w14:paraId="5EF85596" w14:textId="77777777" w:rsidR="006872A7" w:rsidRPr="0004011C" w:rsidRDefault="008B1A4B">
      <w:pPr>
        <w:widowControl/>
        <w:rPr>
          <w:sz w:val="22"/>
        </w:rPr>
      </w:pPr>
      <w:r w:rsidRPr="0004011C">
        <w:rPr>
          <w:noProof/>
          <w:sz w:val="22"/>
          <w:lang w:val="id-ID"/>
        </w:rPr>
        <mc:AlternateContent>
          <mc:Choice Requires="wps">
            <w:drawing>
              <wp:anchor distT="0" distB="0" distL="114300" distR="114300" simplePos="0" relativeHeight="251667968" behindDoc="0" locked="0" layoutInCell="1" allowOverlap="1" wp14:anchorId="19AB6EC9" wp14:editId="60C5E4E4">
                <wp:simplePos x="0" y="0"/>
                <wp:positionH relativeFrom="column">
                  <wp:posOffset>685165</wp:posOffset>
                </wp:positionH>
                <wp:positionV relativeFrom="paragraph">
                  <wp:posOffset>4655820</wp:posOffset>
                </wp:positionV>
                <wp:extent cx="3929380" cy="1301115"/>
                <wp:effectExtent l="4445" t="4445" r="9525" b="8890"/>
                <wp:wrapNone/>
                <wp:docPr id="22" name="Text Box 22"/>
                <wp:cNvGraphicFramePr/>
                <a:graphic xmlns:a="http://schemas.openxmlformats.org/drawingml/2006/main">
                  <a:graphicData uri="http://schemas.microsoft.com/office/word/2010/wordprocessingShape">
                    <wps:wsp>
                      <wps:cNvSpPr txBox="1"/>
                      <wps:spPr>
                        <a:xfrm>
                          <a:off x="1828165" y="6362700"/>
                          <a:ext cx="3929380" cy="130111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F46A43" w14:textId="77777777" w:rsidR="00BF6F09" w:rsidRDefault="00BF6F09">
                            <w:pPr>
                              <w:rPr>
                                <w:rFonts w:ascii="Futura Bk BT" w:hAnsi="Futura Bk BT" w:cs="Futura Bk BT"/>
                                <w:color w:val="FFFFFF" w:themeColor="background1"/>
                                <w:sz w:val="18"/>
                                <w:szCs w:val="18"/>
                              </w:rPr>
                            </w:pPr>
                            <w:r>
                              <w:rPr>
                                <w:rFonts w:ascii="Futura Bk BT" w:hAnsi="Futura Bk BT"/>
                                <w:color w:val="FFFFFF" w:themeColor="background1"/>
                                <w:sz w:val="18"/>
                                <w:szCs w:val="18"/>
                              </w:rPr>
                              <w:t>Contohnya adalah seperti data customer yang harus dapat dibaca oleh bagian customer service dan akuntansi. Data hasil pengembangan tersebut bisa dibaca juga oleh bagian manajemen. Hal ini akan semakin terasa ketika suatu sistem tersebar sehingga menjadi semakin besar dan bervariasi.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9AB6EC9" id="Text Box 22" o:spid="_x0000_s1035" type="#_x0000_t202" style="position:absolute;left:0;text-align:left;margin-left:53.95pt;margin-top:366.6pt;width:309.4pt;height:102.4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" filled="f" strokeweight=".5pt">
                <v:textbox>
                  <w:txbxContent>
                    <w:p w14:paraId="71F46A43" w14:textId="77777777" w:rsidR="00BF6F09" w:rsidRDefault="00BF6F09">
                      <w:pPr>
                        <w:rPr>
                          <w:rFonts w:ascii="Futura Bk BT" w:hAnsi="Futura Bk BT" w:cs="Futura Bk BT"/>
                          <w:color w:val="FFFFFF" w:themeColor="background1"/>
                          <w:sz w:val="18"/>
                          <w:szCs w:val="18"/>
                        </w:rPr>
                      </w:pPr>
                      <w:r>
                        <w:rPr>
                          <w:rFonts w:ascii="Futura Bk BT" w:hAnsi="Futura Bk BT"/>
                          <w:color w:val="FFFFFF" w:themeColor="background1"/>
                          <w:sz w:val="18"/>
                          <w:szCs w:val="18"/>
                        </w:rPr>
                        <w:t>Contohnya adalah seperti data customer yang harus dapat dibaca oleh bagian customer service dan akuntansi. Data hasil pengembangan tersebut bisa dibaca juga oleh bagian manajemen. Hal ini akan semakin terasa ketika suatu sistem tersebar sehingga menjadi semakin besar dan bervariasi.</w:t>
                      </w:r>
                    </w:p>
                  </w:txbxContent>
                </v:textbox>
              </v:shape>
            </w:pict>
          </mc:Fallback>
        </mc:AlternateContent>
      </w:r>
      <w:r w:rsidRPr="0004011C">
        <w:rPr>
          <w:noProof/>
          <w:sz w:val="22"/>
          <w:lang w:val="id-ID"/>
        </w:rPr>
        <mc:AlternateContent>
          <mc:Choice Requires="wps">
            <w:drawing>
              <wp:anchor distT="0" distB="0" distL="114300" distR="114300" simplePos="0" relativeHeight="251636224" behindDoc="0" locked="0" layoutInCell="1" allowOverlap="1" wp14:anchorId="22EAF0CC" wp14:editId="2A248027">
                <wp:simplePos x="0" y="0"/>
                <wp:positionH relativeFrom="column">
                  <wp:posOffset>720090</wp:posOffset>
                </wp:positionH>
                <wp:positionV relativeFrom="paragraph">
                  <wp:posOffset>1974850</wp:posOffset>
                </wp:positionV>
                <wp:extent cx="3836035" cy="2465705"/>
                <wp:effectExtent l="4445" t="4445" r="7620" b="6350"/>
                <wp:wrapNone/>
                <wp:docPr id="21" name="Text Box 21"/>
                <wp:cNvGraphicFramePr/>
                <a:graphic xmlns:a="http://schemas.openxmlformats.org/drawingml/2006/main">
                  <a:graphicData uri="http://schemas.microsoft.com/office/word/2010/wordprocessingShape">
                    <wps:wsp>
                      <wps:cNvSpPr txBox="1"/>
                      <wps:spPr>
                        <a:xfrm>
                          <a:off x="1853565" y="4634230"/>
                          <a:ext cx="3836035" cy="246570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84B512" w14:textId="77777777" w:rsidR="00BF6F09" w:rsidRDefault="00BF6F09">
                            <w:pPr>
                              <w:rPr>
                                <w:rFonts w:ascii="Tw Cen MT" w:hAnsi="Tw Cen MT"/>
                                <w:color w:val="FFFFFF" w:themeColor="background1"/>
                                <w:sz w:val="22"/>
                              </w:rPr>
                            </w:pPr>
                            <w:r>
                              <w:rPr>
                                <w:rFonts w:ascii="Tw Cen MT" w:hAnsi="Tw Cen MT"/>
                                <w:color w:val="FFFFFF" w:themeColor="background1"/>
                                <w:sz w:val="22"/>
                              </w:rPr>
                              <w:t>Middleware dapat memberikan manfaat tertentu seperti penjelasan dibawah ini:</w:t>
                            </w:r>
                          </w:p>
                          <w:p w14:paraId="47234A9B" w14:textId="77777777" w:rsidR="00BF6F09" w:rsidRDefault="00BF6F09">
                            <w:pPr>
                              <w:rPr>
                                <w:rFonts w:ascii="Tw Cen MT" w:hAnsi="Tw Cen MT"/>
                                <w:color w:val="FFFFFF" w:themeColor="background1"/>
                                <w:sz w:val="22"/>
                              </w:rPr>
                            </w:pPr>
                          </w:p>
                          <w:p w14:paraId="2FF1F8B2" w14:textId="77777777" w:rsidR="00BF6F09" w:rsidRDefault="00BF6F09">
                            <w:pPr>
                              <w:rPr>
                                <w:rFonts w:ascii="Tw Cen MT" w:hAnsi="Tw Cen MT"/>
                                <w:color w:val="FFFFFF" w:themeColor="background1"/>
                                <w:sz w:val="22"/>
                              </w:rPr>
                            </w:pPr>
                            <w:r>
                              <w:rPr>
                                <w:rFonts w:ascii="Tw Cen MT" w:hAnsi="Tw Cen MT"/>
                                <w:color w:val="FFFFFF" w:themeColor="background1"/>
                                <w:sz w:val="22"/>
                              </w:rPr>
                              <w:t xml:space="preserve">1. Pada sistem yang terdistribusi maka dapat dijalankan 2 buah </w:t>
                            </w:r>
                          </w:p>
                          <w:p w14:paraId="70DE9D14" w14:textId="77777777" w:rsidR="00BF6F09" w:rsidRDefault="00BF6F09">
                            <w:pPr>
                              <w:rPr>
                                <w:rFonts w:ascii="Tw Cen MT" w:hAnsi="Tw Cen MT"/>
                                <w:color w:val="FFFFFF" w:themeColor="background1"/>
                                <w:sz w:val="22"/>
                              </w:rPr>
                            </w:pPr>
                            <w:r>
                              <w:rPr>
                                <w:rFonts w:ascii="Tw Cen MT" w:hAnsi="Tw Cen MT"/>
                                <w:color w:val="FFFFFF" w:themeColor="background1"/>
                                <w:sz w:val="22"/>
                              </w:rPr>
                              <w:t>platform atau aplikasi secara bersamaan.</w:t>
                            </w:r>
                          </w:p>
                          <w:p w14:paraId="273CEEFF" w14:textId="77777777" w:rsidR="00BF6F09" w:rsidRDefault="00BF6F09">
                            <w:pPr>
                              <w:rPr>
                                <w:rFonts w:ascii="Tw Cen MT" w:hAnsi="Tw Cen MT"/>
                                <w:color w:val="FFFFFF" w:themeColor="background1"/>
                                <w:sz w:val="22"/>
                              </w:rPr>
                            </w:pPr>
                          </w:p>
                          <w:p w14:paraId="67A9614F" w14:textId="77777777" w:rsidR="00BF6F09" w:rsidRDefault="00BF6F09">
                            <w:pPr>
                              <w:numPr>
                                <w:ilvl w:val="0"/>
                                <w:numId w:val="2"/>
                              </w:numPr>
                              <w:rPr>
                                <w:rFonts w:ascii="Tw Cen MT" w:hAnsi="Tw Cen MT"/>
                                <w:color w:val="FFFFFF" w:themeColor="background1"/>
                                <w:sz w:val="22"/>
                              </w:rPr>
                            </w:pPr>
                            <w:r>
                              <w:rPr>
                                <w:rFonts w:ascii="Tw Cen MT" w:hAnsi="Tw Cen MT"/>
                                <w:color w:val="FFFFFF" w:themeColor="background1"/>
                                <w:sz w:val="22"/>
                              </w:rPr>
                              <w:t>Dapat melakukan komunikasi pada aplikasi yang berjalan di platform berbeda.</w:t>
                            </w:r>
                          </w:p>
                          <w:p w14:paraId="68070823" w14:textId="77777777" w:rsidR="00BF6F09" w:rsidRDefault="00BF6F09">
                            <w:pPr>
                              <w:numPr>
                                <w:ilvl w:val="0"/>
                                <w:numId w:val="2"/>
                              </w:numPr>
                              <w:rPr>
                                <w:rFonts w:ascii="Tw Cen MT" w:hAnsi="Tw Cen MT"/>
                                <w:color w:val="FFFFFF" w:themeColor="background1"/>
                                <w:sz w:val="22"/>
                              </w:rPr>
                            </w:pPr>
                          </w:p>
                          <w:p w14:paraId="70D00AE4" w14:textId="77777777" w:rsidR="00BF6F09" w:rsidRDefault="00BF6F09">
                            <w:pPr>
                              <w:rPr>
                                <w:rFonts w:ascii="Tw Cen MT" w:hAnsi="Tw Cen MT" w:cs="Tw Cen MT"/>
                                <w:color w:val="FFFFFF" w:themeColor="background1"/>
                                <w:sz w:val="22"/>
                              </w:rPr>
                            </w:pPr>
                            <w:r>
                              <w:rPr>
                                <w:rFonts w:ascii="Tw Cen MT" w:hAnsi="Tw Cen MT"/>
                                <w:color w:val="FFFFFF" w:themeColor="background1"/>
                                <w:sz w:val="22"/>
                              </w:rPr>
                              <w:t>3. Adanya transparansi pada seluruh jaringan sehingga dapat menyediakan interaksi dengan layanan atau aplikasi lainnya.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EAF0CC" id="Text Box 21" o:spid="_x0000_s1036" type="#_x0000_t202" style="position:absolute;left:0;text-align:left;margin-left:56.7pt;margin-top:155.5pt;width:302.05pt;height:194.1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" filled="f" strokeweight=".5pt">
                <v:textbox>
                  <w:txbxContent>
                    <w:p w14:paraId="5D84B512" w14:textId="77777777" w:rsidR="00BF6F09" w:rsidRDefault="00BF6F09">
                      <w:pPr>
                        <w:rPr>
                          <w:rFonts w:ascii="Tw Cen MT" w:hAnsi="Tw Cen MT"/>
                          <w:color w:val="FFFFFF" w:themeColor="background1"/>
                          <w:sz w:val="22"/>
                        </w:rPr>
                      </w:pPr>
                      <w:r>
                        <w:rPr>
                          <w:rFonts w:ascii="Tw Cen MT" w:hAnsi="Tw Cen MT"/>
                          <w:color w:val="FFFFFF" w:themeColor="background1"/>
                          <w:sz w:val="22"/>
                        </w:rPr>
                        <w:t>Middleware dapat memberikan manfaat tertentu seperti penjelasan dibawah ini:</w:t>
                      </w:r>
                    </w:p>
                    <w:p w14:paraId="47234A9B" w14:textId="77777777" w:rsidR="00BF6F09" w:rsidRDefault="00BF6F09">
                      <w:pPr>
                        <w:rPr>
                          <w:rFonts w:ascii="Tw Cen MT" w:hAnsi="Tw Cen MT"/>
                          <w:color w:val="FFFFFF" w:themeColor="background1"/>
                          <w:sz w:val="22"/>
                        </w:rPr>
                      </w:pPr>
                    </w:p>
                    <w:p w14:paraId="2FF1F8B2" w14:textId="77777777" w:rsidR="00BF6F09" w:rsidRDefault="00BF6F09">
                      <w:pPr>
                        <w:rPr>
                          <w:rFonts w:ascii="Tw Cen MT" w:hAnsi="Tw Cen MT"/>
                          <w:color w:val="FFFFFF" w:themeColor="background1"/>
                          <w:sz w:val="22"/>
                        </w:rPr>
                      </w:pPr>
                      <w:r>
                        <w:rPr>
                          <w:rFonts w:ascii="Tw Cen MT" w:hAnsi="Tw Cen MT"/>
                          <w:color w:val="FFFFFF" w:themeColor="background1"/>
                          <w:sz w:val="22"/>
                        </w:rPr>
                        <w:t xml:space="preserve">1. Pada sistem yang terdistribusi maka dapat dijalankan 2 buah </w:t>
                      </w:r>
                    </w:p>
                    <w:p w14:paraId="70DE9D14" w14:textId="77777777" w:rsidR="00BF6F09" w:rsidRDefault="00BF6F09">
                      <w:pPr>
                        <w:rPr>
                          <w:rFonts w:ascii="Tw Cen MT" w:hAnsi="Tw Cen MT"/>
                          <w:color w:val="FFFFFF" w:themeColor="background1"/>
                          <w:sz w:val="22"/>
                        </w:rPr>
                      </w:pPr>
                      <w:r>
                        <w:rPr>
                          <w:rFonts w:ascii="Tw Cen MT" w:hAnsi="Tw Cen MT"/>
                          <w:color w:val="FFFFFF" w:themeColor="background1"/>
                          <w:sz w:val="22"/>
                        </w:rPr>
                        <w:t>platform atau aplikasi secara bersamaan.</w:t>
                      </w:r>
                    </w:p>
                    <w:p w14:paraId="273CEEFF" w14:textId="77777777" w:rsidR="00BF6F09" w:rsidRDefault="00BF6F09">
                      <w:pPr>
                        <w:rPr>
                          <w:rFonts w:ascii="Tw Cen MT" w:hAnsi="Tw Cen MT"/>
                          <w:color w:val="FFFFFF" w:themeColor="background1"/>
                          <w:sz w:val="22"/>
                        </w:rPr>
                      </w:pPr>
                    </w:p>
                    <w:p w14:paraId="67A9614F" w14:textId="77777777" w:rsidR="00BF6F09" w:rsidRDefault="00BF6F09">
                      <w:pPr>
                        <w:numPr>
                          <w:ilvl w:val="0"/>
                          <w:numId w:val="2"/>
                        </w:numPr>
                        <w:rPr>
                          <w:rFonts w:ascii="Tw Cen MT" w:hAnsi="Tw Cen MT"/>
                          <w:color w:val="FFFFFF" w:themeColor="background1"/>
                          <w:sz w:val="22"/>
                        </w:rPr>
                      </w:pPr>
                      <w:r>
                        <w:rPr>
                          <w:rFonts w:ascii="Tw Cen MT" w:hAnsi="Tw Cen MT"/>
                          <w:color w:val="FFFFFF" w:themeColor="background1"/>
                          <w:sz w:val="22"/>
                        </w:rPr>
                        <w:t>Dapat melakukan komunikasi pada aplikasi yang berjalan di platform berbeda.</w:t>
                      </w:r>
                    </w:p>
                    <w:p w14:paraId="68070823" w14:textId="77777777" w:rsidR="00BF6F09" w:rsidRDefault="00BF6F09">
                      <w:pPr>
                        <w:numPr>
                          <w:ilvl w:val="0"/>
                          <w:numId w:val="2"/>
                        </w:numPr>
                        <w:rPr>
                          <w:rFonts w:ascii="Tw Cen MT" w:hAnsi="Tw Cen MT"/>
                          <w:color w:val="FFFFFF" w:themeColor="background1"/>
                          <w:sz w:val="22"/>
                        </w:rPr>
                      </w:pPr>
                    </w:p>
                    <w:p w14:paraId="70D00AE4" w14:textId="77777777" w:rsidR="00BF6F09" w:rsidRDefault="00BF6F09">
                      <w:pPr>
                        <w:rPr>
                          <w:rFonts w:ascii="Tw Cen MT" w:hAnsi="Tw Cen MT" w:cs="Tw Cen MT"/>
                          <w:color w:val="FFFFFF" w:themeColor="background1"/>
                          <w:sz w:val="22"/>
                        </w:rPr>
                      </w:pPr>
                      <w:r>
                        <w:rPr>
                          <w:rFonts w:ascii="Tw Cen MT" w:hAnsi="Tw Cen MT"/>
                          <w:color w:val="FFFFFF" w:themeColor="background1"/>
                          <w:sz w:val="22"/>
                        </w:rPr>
                        <w:t>3. Adanya transparansi pada seluruh jaringan sehingga dapat menyediakan interaksi dengan layanan atau aplikasi lainnya.</w:t>
                      </w:r>
                    </w:p>
                  </w:txbxContent>
                </v:textbox>
              </v:shape>
            </w:pict>
          </mc:Fallback>
        </mc:AlternateContent>
      </w:r>
      <w:r w:rsidRPr="0004011C">
        <w:rPr>
          <w:noProof/>
          <w:sz w:val="22"/>
          <w:lang w:val="id-ID"/>
        </w:rPr>
        <mc:AlternateContent>
          <mc:Choice Requires="wps">
            <w:drawing>
              <wp:anchor distT="0" distB="0" distL="114300" distR="114300" simplePos="0" relativeHeight="251625984" behindDoc="0" locked="0" layoutInCell="1" allowOverlap="1" wp14:anchorId="55551AEE" wp14:editId="3CF6F03B">
                <wp:simplePos x="0" y="0"/>
                <wp:positionH relativeFrom="column">
                  <wp:posOffset>682625</wp:posOffset>
                </wp:positionH>
                <wp:positionV relativeFrom="paragraph">
                  <wp:posOffset>1899920</wp:posOffset>
                </wp:positionV>
                <wp:extent cx="3930015" cy="2604135"/>
                <wp:effectExtent l="6350" t="6350" r="6985" b="18415"/>
                <wp:wrapNone/>
                <wp:docPr id="20" name="矩形 218"/>
                <wp:cNvGraphicFramePr/>
                <a:graphic xmlns:a="http://schemas.openxmlformats.org/drawingml/2006/main">
                  <a:graphicData uri="http://schemas.microsoft.com/office/word/2010/wordprocessingShape">
                    <wps:wsp>
                      <wps:cNvSpPr/>
                      <wps:spPr>
                        <a:xfrm>
                          <a:off x="0" y="0"/>
                          <a:ext cx="3930015" cy="2604135"/>
                        </a:xfrm>
                        <a:prstGeom prst="rect">
                          <a:avLst/>
                        </a:prstGeom>
                        <a:no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DA0628" id="矩形 218" o:spid="_x0000_s1026" style="position:absolute;margin-left:53.75pt;margin-top:149.6pt;width:309.45pt;height:205.0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" filled="f" strokecolor="yellow" strokeweight="1pt"/>
            </w:pict>
          </mc:Fallback>
        </mc:AlternateContent>
      </w:r>
      <w:r w:rsidRPr="0004011C">
        <w:rPr>
          <w:noProof/>
          <w:sz w:val="28"/>
          <w:lang w:val="id-ID"/>
        </w:rPr>
        <mc:AlternateContent>
          <mc:Choice Requires="wps">
            <w:drawing>
              <wp:anchor distT="0" distB="0" distL="114300" distR="114300" simplePos="0" relativeHeight="251620864" behindDoc="0" locked="0" layoutInCell="1" allowOverlap="1" wp14:anchorId="686AE41E" wp14:editId="67BE472F">
                <wp:simplePos x="0" y="0"/>
                <wp:positionH relativeFrom="column">
                  <wp:posOffset>-1655445</wp:posOffset>
                </wp:positionH>
                <wp:positionV relativeFrom="paragraph">
                  <wp:posOffset>2626360</wp:posOffset>
                </wp:positionV>
                <wp:extent cx="823595" cy="2943225"/>
                <wp:effectExtent l="12700" t="12700" r="20955" b="15875"/>
                <wp:wrapNone/>
                <wp:docPr id="19" name="Rectangles 19"/>
                <wp:cNvGraphicFramePr/>
                <a:graphic xmlns:a="http://schemas.openxmlformats.org/drawingml/2006/main">
                  <a:graphicData uri="http://schemas.microsoft.com/office/word/2010/wordprocessingShape">
                    <wps:wsp>
                      <wps:cNvSpPr/>
                      <wps:spPr>
                        <a:xfrm>
                          <a:off x="0" y="0"/>
                          <a:ext cx="823595" cy="29432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437DEB" id="Rectangles 19" o:spid="_x0000_s1026" style="position:absolute;margin-left:-130.35pt;margin-top:206.8pt;width:64.85pt;height:231.75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" fillcolor="yellow" strokecolor="#243f60 [1604]" strokeweight="2pt"/>
            </w:pict>
          </mc:Fallback>
        </mc:AlternateContent>
      </w:r>
    </w:p>
    <w:p w14:paraId="77F845BD" w14:textId="77777777" w:rsidR="006872A7" w:rsidRPr="0004011C" w:rsidRDefault="006872A7">
      <w:pPr>
        <w:rPr>
          <w:sz w:val="22"/>
        </w:rPr>
      </w:pPr>
    </w:p>
    <w:p w14:paraId="0A98533B" w14:textId="77777777" w:rsidR="006872A7" w:rsidRPr="0004011C" w:rsidRDefault="006872A7">
      <w:pPr>
        <w:rPr>
          <w:sz w:val="22"/>
        </w:rPr>
      </w:pPr>
    </w:p>
    <w:p w14:paraId="10BDC3BF" w14:textId="77777777" w:rsidR="006872A7" w:rsidRPr="0004011C" w:rsidRDefault="006872A7">
      <w:pPr>
        <w:rPr>
          <w:sz w:val="22"/>
        </w:rPr>
      </w:pPr>
    </w:p>
    <w:p w14:paraId="5B0B2A89" w14:textId="77777777" w:rsidR="006872A7" w:rsidRPr="0004011C" w:rsidRDefault="006872A7">
      <w:pPr>
        <w:rPr>
          <w:sz w:val="22"/>
        </w:rPr>
      </w:pPr>
    </w:p>
    <w:p w14:paraId="566BB3CB" w14:textId="77777777" w:rsidR="006872A7" w:rsidRPr="0004011C" w:rsidRDefault="006872A7">
      <w:pPr>
        <w:rPr>
          <w:sz w:val="22"/>
        </w:rPr>
      </w:pPr>
    </w:p>
    <w:p w14:paraId="7CDD4D68" w14:textId="77777777" w:rsidR="006872A7" w:rsidRPr="0004011C" w:rsidRDefault="006872A7">
      <w:pPr>
        <w:rPr>
          <w:sz w:val="22"/>
        </w:rPr>
      </w:pPr>
    </w:p>
    <w:p w14:paraId="50EF86BE" w14:textId="77777777" w:rsidR="006872A7" w:rsidRPr="0004011C" w:rsidRDefault="006872A7">
      <w:pPr>
        <w:rPr>
          <w:sz w:val="22"/>
        </w:rPr>
      </w:pPr>
    </w:p>
    <w:p w14:paraId="1010F986" w14:textId="77777777" w:rsidR="006872A7" w:rsidRPr="0004011C" w:rsidRDefault="006872A7">
      <w:pPr>
        <w:rPr>
          <w:sz w:val="22"/>
        </w:rPr>
      </w:pPr>
    </w:p>
    <w:p w14:paraId="76413CA1" w14:textId="77777777" w:rsidR="006872A7" w:rsidRPr="0004011C" w:rsidRDefault="006872A7">
      <w:pPr>
        <w:rPr>
          <w:sz w:val="22"/>
        </w:rPr>
      </w:pPr>
    </w:p>
    <w:p w14:paraId="3FBFDA1C" w14:textId="77777777" w:rsidR="006872A7" w:rsidRPr="0004011C" w:rsidRDefault="006872A7">
      <w:pPr>
        <w:rPr>
          <w:sz w:val="22"/>
        </w:rPr>
      </w:pPr>
    </w:p>
    <w:p w14:paraId="3E1F341F" w14:textId="77777777" w:rsidR="006872A7" w:rsidRPr="0004011C" w:rsidRDefault="006872A7">
      <w:pPr>
        <w:rPr>
          <w:sz w:val="22"/>
        </w:rPr>
      </w:pPr>
    </w:p>
    <w:p w14:paraId="4E1F5BD5" w14:textId="77777777" w:rsidR="006872A7" w:rsidRPr="0004011C" w:rsidRDefault="006872A7">
      <w:pPr>
        <w:rPr>
          <w:sz w:val="22"/>
        </w:rPr>
      </w:pPr>
    </w:p>
    <w:p w14:paraId="2412DAAA" w14:textId="77777777" w:rsidR="006872A7" w:rsidRPr="0004011C" w:rsidRDefault="006872A7">
      <w:pPr>
        <w:rPr>
          <w:sz w:val="22"/>
        </w:rPr>
      </w:pPr>
    </w:p>
    <w:p w14:paraId="025B6EE6" w14:textId="77777777" w:rsidR="006872A7" w:rsidRPr="0004011C" w:rsidRDefault="006872A7">
      <w:pPr>
        <w:rPr>
          <w:sz w:val="22"/>
        </w:rPr>
      </w:pPr>
    </w:p>
    <w:p w14:paraId="08BA1771" w14:textId="77777777" w:rsidR="006872A7" w:rsidRPr="0004011C" w:rsidRDefault="006872A7">
      <w:pPr>
        <w:rPr>
          <w:sz w:val="22"/>
        </w:rPr>
      </w:pPr>
    </w:p>
    <w:p w14:paraId="66221222" w14:textId="77777777" w:rsidR="006872A7" w:rsidRPr="0004011C" w:rsidRDefault="006872A7">
      <w:pPr>
        <w:rPr>
          <w:sz w:val="22"/>
        </w:rPr>
      </w:pPr>
    </w:p>
    <w:p w14:paraId="441E8925" w14:textId="77777777" w:rsidR="006872A7" w:rsidRPr="0004011C" w:rsidRDefault="006872A7">
      <w:pPr>
        <w:rPr>
          <w:sz w:val="22"/>
        </w:rPr>
      </w:pPr>
    </w:p>
    <w:p w14:paraId="62802316" w14:textId="77777777" w:rsidR="006872A7" w:rsidRPr="0004011C" w:rsidRDefault="006872A7">
      <w:pPr>
        <w:rPr>
          <w:sz w:val="22"/>
        </w:rPr>
      </w:pPr>
    </w:p>
    <w:p w14:paraId="68CEEA3E" w14:textId="77777777" w:rsidR="006872A7" w:rsidRPr="0004011C" w:rsidRDefault="006872A7">
      <w:pPr>
        <w:rPr>
          <w:sz w:val="22"/>
        </w:rPr>
      </w:pPr>
    </w:p>
    <w:p w14:paraId="64FD31E6" w14:textId="77777777" w:rsidR="006872A7" w:rsidRPr="0004011C" w:rsidRDefault="006872A7">
      <w:pPr>
        <w:rPr>
          <w:sz w:val="22"/>
        </w:rPr>
      </w:pPr>
    </w:p>
    <w:p w14:paraId="60703B8A" w14:textId="77777777" w:rsidR="006872A7" w:rsidRPr="0004011C" w:rsidRDefault="006872A7">
      <w:pPr>
        <w:rPr>
          <w:sz w:val="22"/>
        </w:rPr>
      </w:pPr>
    </w:p>
    <w:p w14:paraId="4CA9080E" w14:textId="77777777" w:rsidR="006872A7" w:rsidRPr="0004011C" w:rsidRDefault="006872A7">
      <w:pPr>
        <w:rPr>
          <w:sz w:val="22"/>
        </w:rPr>
      </w:pPr>
    </w:p>
    <w:p w14:paraId="0BA6E2A5" w14:textId="77777777" w:rsidR="006872A7" w:rsidRPr="0004011C" w:rsidRDefault="006872A7">
      <w:pPr>
        <w:rPr>
          <w:sz w:val="22"/>
        </w:rPr>
      </w:pPr>
    </w:p>
    <w:p w14:paraId="1C519A74" w14:textId="77777777" w:rsidR="006872A7" w:rsidRPr="0004011C" w:rsidRDefault="006872A7">
      <w:pPr>
        <w:rPr>
          <w:sz w:val="22"/>
        </w:rPr>
      </w:pPr>
    </w:p>
    <w:p w14:paraId="019F04B3" w14:textId="77777777" w:rsidR="006872A7" w:rsidRPr="0004011C" w:rsidRDefault="006872A7">
      <w:pPr>
        <w:rPr>
          <w:sz w:val="22"/>
        </w:rPr>
      </w:pPr>
    </w:p>
    <w:p w14:paraId="4C83EF1D" w14:textId="77777777" w:rsidR="006872A7" w:rsidRPr="0004011C" w:rsidRDefault="006872A7">
      <w:pPr>
        <w:rPr>
          <w:sz w:val="22"/>
        </w:rPr>
      </w:pPr>
    </w:p>
    <w:p w14:paraId="7C790C31" w14:textId="77777777" w:rsidR="006872A7" w:rsidRPr="0004011C" w:rsidRDefault="006872A7">
      <w:pPr>
        <w:rPr>
          <w:sz w:val="22"/>
        </w:rPr>
      </w:pPr>
    </w:p>
    <w:p w14:paraId="4AD5A53E" w14:textId="77777777" w:rsidR="006872A7" w:rsidRPr="0004011C" w:rsidRDefault="006872A7">
      <w:pPr>
        <w:rPr>
          <w:sz w:val="22"/>
        </w:rPr>
      </w:pPr>
    </w:p>
    <w:p w14:paraId="013115AB" w14:textId="77777777" w:rsidR="006872A7" w:rsidRPr="0004011C" w:rsidRDefault="006872A7">
      <w:pPr>
        <w:rPr>
          <w:sz w:val="22"/>
        </w:rPr>
      </w:pPr>
    </w:p>
    <w:p w14:paraId="5318E1F0" w14:textId="77777777" w:rsidR="006872A7" w:rsidRPr="0004011C" w:rsidRDefault="006872A7">
      <w:pPr>
        <w:rPr>
          <w:sz w:val="22"/>
        </w:rPr>
      </w:pPr>
    </w:p>
    <w:p w14:paraId="7CA0A374" w14:textId="77777777" w:rsidR="006872A7" w:rsidRPr="0004011C" w:rsidRDefault="006872A7">
      <w:pPr>
        <w:rPr>
          <w:sz w:val="22"/>
        </w:rPr>
      </w:pPr>
    </w:p>
    <w:p w14:paraId="39AB9AB1" w14:textId="77777777" w:rsidR="006872A7" w:rsidRPr="0004011C" w:rsidRDefault="006872A7">
      <w:pPr>
        <w:rPr>
          <w:sz w:val="22"/>
        </w:rPr>
      </w:pPr>
    </w:p>
    <w:p w14:paraId="075A5464" w14:textId="77777777" w:rsidR="006872A7" w:rsidRPr="0004011C" w:rsidRDefault="006872A7">
      <w:pPr>
        <w:rPr>
          <w:sz w:val="22"/>
        </w:rPr>
      </w:pPr>
    </w:p>
    <w:p w14:paraId="2F643CDF" w14:textId="77777777" w:rsidR="006872A7" w:rsidRPr="0004011C" w:rsidRDefault="008B1A4B">
      <w:pPr>
        <w:tabs>
          <w:tab w:val="left" w:pos="7035"/>
        </w:tabs>
        <w:rPr>
          <w:sz w:val="22"/>
        </w:rPr>
      </w:pPr>
      <w:r w:rsidRPr="0004011C">
        <w:rPr>
          <w:sz w:val="22"/>
        </w:rPr>
        <w:tab/>
      </w:r>
    </w:p>
    <w:p w14:paraId="338007DC" w14:textId="77777777" w:rsidR="006872A7" w:rsidRPr="0004011C" w:rsidRDefault="006872A7">
      <w:pPr>
        <w:tabs>
          <w:tab w:val="left" w:pos="7035"/>
        </w:tabs>
        <w:rPr>
          <w:sz w:val="22"/>
        </w:rPr>
      </w:pPr>
    </w:p>
    <w:p w14:paraId="51BA5C63" w14:textId="77777777" w:rsidR="006872A7" w:rsidRPr="0004011C" w:rsidRDefault="006872A7">
      <w:pPr>
        <w:tabs>
          <w:tab w:val="left" w:pos="7035"/>
        </w:tabs>
        <w:rPr>
          <w:sz w:val="22"/>
        </w:rPr>
      </w:pPr>
    </w:p>
    <w:p w14:paraId="75771728" w14:textId="2332EDC7" w:rsidR="006872A7" w:rsidRPr="0004011C" w:rsidRDefault="006872A7">
      <w:pPr>
        <w:tabs>
          <w:tab w:val="left" w:pos="7035"/>
        </w:tabs>
        <w:rPr>
          <w:sz w:val="22"/>
        </w:rPr>
      </w:pPr>
    </w:p>
    <w:p w14:paraId="74C04786" w14:textId="77777777" w:rsidR="006872A7" w:rsidRPr="0004011C" w:rsidRDefault="006872A7">
      <w:pPr>
        <w:tabs>
          <w:tab w:val="left" w:pos="7035"/>
        </w:tabs>
        <w:rPr>
          <w:sz w:val="22"/>
        </w:rPr>
      </w:pPr>
    </w:p>
    <w:p w14:paraId="0F84D266" w14:textId="77777777" w:rsidR="006872A7" w:rsidRPr="0004011C" w:rsidRDefault="006872A7">
      <w:pPr>
        <w:tabs>
          <w:tab w:val="left" w:pos="7035"/>
        </w:tabs>
        <w:rPr>
          <w:sz w:val="22"/>
        </w:rPr>
      </w:pPr>
    </w:p>
    <w:p w14:paraId="75884A20" w14:textId="77777777" w:rsidR="006872A7" w:rsidRPr="0004011C" w:rsidRDefault="008B1A4B">
      <w:pPr>
        <w:tabs>
          <w:tab w:val="left" w:pos="7035"/>
        </w:tabs>
        <w:rPr>
          <w:sz w:val="22"/>
        </w:rPr>
      </w:pPr>
      <w:r w:rsidRPr="0004011C">
        <w:rPr>
          <w:noProof/>
          <w:sz w:val="28"/>
          <w:lang w:val="id-ID"/>
        </w:rPr>
        <w:lastRenderedPageBreak/>
        <mc:AlternateContent>
          <mc:Choice Requires="wps">
            <w:drawing>
              <wp:anchor distT="0" distB="0" distL="114300" distR="114300" simplePos="0" relativeHeight="251718144" behindDoc="0" locked="0" layoutInCell="1" allowOverlap="1" wp14:anchorId="37D95ADE" wp14:editId="287FD941">
                <wp:simplePos x="0" y="0"/>
                <wp:positionH relativeFrom="column">
                  <wp:posOffset>-1495425</wp:posOffset>
                </wp:positionH>
                <wp:positionV relativeFrom="paragraph">
                  <wp:posOffset>1031875</wp:posOffset>
                </wp:positionV>
                <wp:extent cx="823595" cy="2943225"/>
                <wp:effectExtent l="12700" t="12700" r="17145" b="15875"/>
                <wp:wrapNone/>
                <wp:docPr id="8" name="Rectangles 51"/>
                <wp:cNvGraphicFramePr/>
                <a:graphic xmlns:a="http://schemas.openxmlformats.org/drawingml/2006/main">
                  <a:graphicData uri="http://schemas.microsoft.com/office/word/2010/wordprocessingShape">
                    <wps:wsp>
                      <wps:cNvSpPr/>
                      <wps:spPr>
                        <a:xfrm>
                          <a:off x="0" y="0"/>
                          <a:ext cx="823595" cy="29432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6456F6" id="Rectangles 51" o:spid="_x0000_s1026" style="position:absolute;margin-left:-117.75pt;margin-top:81.25pt;width:64.85pt;height:231.7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" fillcolor="yellow" strokecolor="#243f60 [1604]" strokeweight="2pt"/>
            </w:pict>
          </mc:Fallback>
        </mc:AlternateContent>
      </w:r>
      <w:r w:rsidRPr="0004011C">
        <w:rPr>
          <w:rFonts w:ascii="SimSun" w:hAnsi="SimSun" w:cs="SimSun"/>
          <w:noProof/>
          <w:kern w:val="0"/>
          <w:sz w:val="28"/>
          <w:lang w:val="id-ID"/>
        </w:rPr>
        <mc:AlternateContent>
          <mc:Choice Requires="wps">
            <w:drawing>
              <wp:anchor distT="0" distB="0" distL="114300" distR="114300" simplePos="0" relativeHeight="251692544" behindDoc="0" locked="0" layoutInCell="1" allowOverlap="1" wp14:anchorId="4BBE6DF3" wp14:editId="638CED39">
                <wp:simplePos x="0" y="0"/>
                <wp:positionH relativeFrom="column">
                  <wp:posOffset>0</wp:posOffset>
                </wp:positionH>
                <wp:positionV relativeFrom="paragraph">
                  <wp:posOffset>0</wp:posOffset>
                </wp:positionV>
                <wp:extent cx="6286500" cy="5734050"/>
                <wp:effectExtent l="0" t="0" r="0" b="0"/>
                <wp:wrapNone/>
                <wp:docPr id="7" name="文本框 129"/>
                <wp:cNvGraphicFramePr/>
                <a:graphic xmlns:a="http://schemas.openxmlformats.org/drawingml/2006/main">
                  <a:graphicData uri="http://schemas.microsoft.com/office/word/2010/wordprocessingShape">
                    <wps:wsp>
                      <wps:cNvSpPr txBox="1"/>
                      <wps:spPr>
                        <a:xfrm>
                          <a:off x="0" y="0"/>
                          <a:ext cx="6286500" cy="5734050"/>
                        </a:xfrm>
                        <a:prstGeom prst="rect">
                          <a:avLst/>
                        </a:prstGeom>
                        <a:noFill/>
                        <a:ln w="6350">
                          <a:noFill/>
                        </a:ln>
                        <a:effectLst/>
                      </wps:spPr>
                      <wps:txbx>
                        <w:txbxContent>
                          <w:p w14:paraId="25D4DD6C" w14:textId="77777777" w:rsidR="00BF6F09" w:rsidRDefault="00BF6F09">
                            <w:pPr>
                              <w:tabs>
                                <w:tab w:val="left" w:pos="5835"/>
                              </w:tabs>
                              <w:jc w:val="center"/>
                              <w:rPr>
                                <w:rFonts w:ascii="Bodoni MT Black" w:hAnsi="Bodoni MT Black"/>
                                <w:sz w:val="40"/>
                                <w:szCs w:val="44"/>
                              </w:rPr>
                            </w:pPr>
                            <w:r>
                              <w:rPr>
                                <w:rFonts w:ascii="Bodoni MT Black" w:hAnsi="Bodoni MT Black"/>
                                <w:sz w:val="40"/>
                                <w:szCs w:val="44"/>
                              </w:rPr>
                              <w:t>Perkembangan Middleware</w:t>
                            </w:r>
                          </w:p>
                          <w:p w14:paraId="723F3B98" w14:textId="77777777" w:rsidR="00BF6F09" w:rsidRDefault="00BF6F09">
                            <w:pPr>
                              <w:rPr>
                                <w:rFonts w:ascii="Berlin Sans FB Demi" w:hAnsi="Berlin Sans FB Demi"/>
                                <w:sz w:val="32"/>
                                <w:szCs w:val="36"/>
                              </w:rPr>
                            </w:pPr>
                            <w:r>
                              <w:rPr>
                                <w:rFonts w:ascii="Berlin Sans FB Demi" w:hAnsi="Berlin Sans FB Demi"/>
                                <w:sz w:val="32"/>
                                <w:szCs w:val="36"/>
                              </w:rPr>
                              <w:t>Perkembangan middleware dari waktu ke waktu dapat dikategorikan sebagai berikut:</w:t>
                            </w:r>
                          </w:p>
                          <w:p w14:paraId="7EDE1B5E" w14:textId="77777777" w:rsidR="00BF6F09" w:rsidRDefault="00BF6F09">
                            <w:pPr>
                              <w:rPr>
                                <w:rFonts w:ascii="Berlin Sans FB Demi" w:hAnsi="Berlin Sans FB Demi"/>
                                <w:sz w:val="32"/>
                                <w:szCs w:val="36"/>
                              </w:rPr>
                            </w:pPr>
                          </w:p>
                          <w:p w14:paraId="29CCEDBF" w14:textId="77777777" w:rsidR="00BF6F09" w:rsidRPr="0022617E" w:rsidRDefault="00BF6F09">
                            <w:pPr>
                              <w:rPr>
                                <w:rFonts w:ascii="Berlin Sans FB Demi" w:hAnsi="Berlin Sans FB Demi"/>
                                <w:color w:val="FFFFFF" w:themeColor="background1"/>
                                <w:sz w:val="24"/>
                                <w:szCs w:val="24"/>
                              </w:rPr>
                            </w:pPr>
                            <w:r>
                              <w:rPr>
                                <w:rFonts w:ascii="Berlin Sans FB Demi" w:hAnsi="Berlin Sans FB Demi"/>
                                <w:color w:val="FFFFFF" w:themeColor="background1"/>
                                <w:sz w:val="22"/>
                                <w:szCs w:val="32"/>
                              </w:rPr>
                              <w:t>1.</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On Line Transaction Processing (OLTP)</w:t>
                            </w:r>
                          </w:p>
                          <w:p w14:paraId="35C970F5"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Merupakan perkembangan awal dari koneksi antar remote database. Pertama kali ditemukan tahun 1969 oleh seorang engineer di Ford, kemudian diadopsi oleh IBM hingga kini dikenal sebagai proses OLTP. DIGITAL ACMS merupakan contoh lainnya yang sukses pada tahun 70-an dan 80-an.</w:t>
                            </w:r>
                          </w:p>
                          <w:p w14:paraId="0BFF462B" w14:textId="77777777" w:rsidR="00BF6F09" w:rsidRPr="0022617E" w:rsidRDefault="00BF6F09">
                            <w:pPr>
                              <w:rPr>
                                <w:rFonts w:ascii="Berlin Sans FB Demi" w:hAnsi="Berlin Sans FB Demi"/>
                                <w:color w:val="FFFFFF" w:themeColor="background1"/>
                                <w:sz w:val="22"/>
                                <w:szCs w:val="24"/>
                              </w:rPr>
                            </w:pPr>
                          </w:p>
                          <w:p w14:paraId="5B3386F5" w14:textId="77777777" w:rsidR="00BF6F09" w:rsidRPr="0022617E" w:rsidRDefault="00BF6F09">
                            <w:pPr>
                              <w:rPr>
                                <w:rFonts w:ascii="Berlin Sans FB Demi" w:hAnsi="Berlin Sans FB Demi"/>
                                <w:color w:val="FFFFFF" w:themeColor="background1"/>
                                <w:sz w:val="22"/>
                                <w:szCs w:val="24"/>
                              </w:rPr>
                            </w:pPr>
                          </w:p>
                          <w:p w14:paraId="62CD4CB4" w14:textId="77777777" w:rsidR="00BF6F09" w:rsidRPr="0022617E" w:rsidRDefault="00BF6F09">
                            <w:pPr>
                              <w:rPr>
                                <w:rFonts w:ascii="Berlin Sans FB Demi" w:hAnsi="Berlin Sans FB Demi"/>
                                <w:color w:val="FFFFFF" w:themeColor="background1"/>
                                <w:sz w:val="22"/>
                                <w:szCs w:val="24"/>
                              </w:rPr>
                            </w:pPr>
                          </w:p>
                          <w:p w14:paraId="79047E36" w14:textId="77777777" w:rsidR="00BF6F09" w:rsidRPr="0022617E" w:rsidRDefault="00BF6F09">
                            <w:pPr>
                              <w:rPr>
                                <w:rFonts w:ascii="Berlin Sans FB Demi" w:hAnsi="Berlin Sans FB Demi"/>
                                <w:color w:val="FFFFFF" w:themeColor="background1"/>
                                <w:sz w:val="24"/>
                                <w:szCs w:val="24"/>
                              </w:rPr>
                            </w:pPr>
                            <w:r w:rsidRPr="0022617E">
                              <w:rPr>
                                <w:rFonts w:ascii="Berlin Sans FB Demi" w:hAnsi="Berlin Sans FB Demi"/>
                                <w:color w:val="FFFFFF" w:themeColor="background1"/>
                                <w:sz w:val="22"/>
                                <w:szCs w:val="24"/>
                              </w:rPr>
                              <w:t>2.</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Remote Procedure Call (RPC)</w:t>
                            </w:r>
                          </w:p>
                          <w:p w14:paraId="3C6AE23E"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Menyediakan fasilitas jaringan secara transparan. Open Network Computing (ONC) merupakan prototipe pertama yang diperkenalkan awal tahun 70-an. Sun unggul dalam hal ini dengan mengeluarkan suatu standar untuk koneksi ke internet.</w:t>
                            </w:r>
                          </w:p>
                          <w:p w14:paraId="6B762B7A" w14:textId="77777777" w:rsidR="00BF6F09" w:rsidRPr="0022617E" w:rsidRDefault="00BF6F09">
                            <w:pPr>
                              <w:rPr>
                                <w:rFonts w:ascii="Berlin Sans FB Demi" w:hAnsi="Berlin Sans FB Demi"/>
                                <w:color w:val="FFFFFF" w:themeColor="background1"/>
                                <w:sz w:val="22"/>
                                <w:szCs w:val="24"/>
                              </w:rPr>
                            </w:pPr>
                          </w:p>
                          <w:p w14:paraId="2F6EE80C" w14:textId="77777777" w:rsidR="00BF6F09" w:rsidRPr="0022617E" w:rsidRDefault="00BF6F09">
                            <w:pPr>
                              <w:rPr>
                                <w:rFonts w:ascii="Berlin Sans FB Demi" w:hAnsi="Berlin Sans FB Demi"/>
                                <w:color w:val="FFFFFF" w:themeColor="background1"/>
                                <w:sz w:val="22"/>
                                <w:szCs w:val="24"/>
                              </w:rPr>
                            </w:pPr>
                          </w:p>
                          <w:p w14:paraId="4CC8F098" w14:textId="77777777" w:rsidR="00BF6F09" w:rsidRPr="0022617E" w:rsidRDefault="00BF6F09">
                            <w:pPr>
                              <w:rPr>
                                <w:rFonts w:ascii="Berlin Sans FB Demi" w:hAnsi="Berlin Sans FB Demi"/>
                                <w:color w:val="FFFFFF" w:themeColor="background1"/>
                                <w:sz w:val="22"/>
                                <w:szCs w:val="24"/>
                              </w:rPr>
                            </w:pPr>
                          </w:p>
                          <w:p w14:paraId="53C2E80F" w14:textId="77777777" w:rsidR="00BF6F09" w:rsidRPr="0022617E" w:rsidRDefault="00BF6F09">
                            <w:pPr>
                              <w:rPr>
                                <w:rFonts w:ascii="Berlin Sans FB Demi" w:hAnsi="Berlin Sans FB Demi"/>
                                <w:color w:val="FFFFFF" w:themeColor="background1"/>
                                <w:sz w:val="24"/>
                                <w:szCs w:val="24"/>
                              </w:rPr>
                            </w:pPr>
                            <w:r w:rsidRPr="0022617E">
                              <w:rPr>
                                <w:rFonts w:ascii="Berlin Sans FB Demi" w:hAnsi="Berlin Sans FB Demi"/>
                                <w:color w:val="FFFFFF" w:themeColor="background1"/>
                                <w:sz w:val="22"/>
                                <w:szCs w:val="24"/>
                              </w:rPr>
                              <w:t>3.</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Common Object Request Broker Architecture (CORBA)</w:t>
                            </w:r>
                          </w:p>
                          <w:p w14:paraId="774D766A"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Merupakan object-oriented middleware yang menggabungkan fungsi RPC, brokering, dan inheritance. DIGITAL ObjectBroker merupakan salah satu contohnya. Database middleware adalah salah satu jenis middleware disampingmessage-oriented middleware, object-oriented middleware, remote procedure call, dan transaction processing monitor.</w:t>
                            </w:r>
                          </w:p>
                          <w:p w14:paraId="71C4C115" w14:textId="77777777" w:rsidR="00BF6F09" w:rsidRPr="0022617E" w:rsidRDefault="00BF6F09">
                            <w:pPr>
                              <w:rPr>
                                <w:rFonts w:ascii="Berlin Sans FB Demi" w:hAnsi="Berlin Sans FB Demi"/>
                                <w:color w:val="FFFFFF" w:themeColor="background1"/>
                                <w:sz w:val="22"/>
                                <w:szCs w:val="24"/>
                              </w:rPr>
                            </w:pPr>
                          </w:p>
                          <w:p w14:paraId="24303725" w14:textId="77777777" w:rsidR="00BF6F09" w:rsidRPr="0022617E" w:rsidRDefault="00BF6F09">
                            <w:pPr>
                              <w:rPr>
                                <w:rFonts w:ascii="Berlin Sans FB Demi" w:hAnsi="Berlin Sans FB Demi"/>
                                <w:color w:val="FFFFFF" w:themeColor="background1"/>
                                <w:sz w:val="22"/>
                                <w:szCs w:val="24"/>
                              </w:rPr>
                            </w:pPr>
                          </w:p>
                          <w:p w14:paraId="68C04B4C" w14:textId="77777777" w:rsidR="00BF6F09" w:rsidRDefault="00BF6F09">
                            <w:pPr>
                              <w:rPr>
                                <w:rFonts w:ascii="Berlin Sans FB Demi" w:hAnsi="Berlin Sans FB Demi"/>
                                <w:sz w:val="32"/>
                                <w:szCs w:val="36"/>
                              </w:rPr>
                            </w:pPr>
                          </w:p>
                          <w:p w14:paraId="3415A00A" w14:textId="77777777" w:rsidR="00BF6F09" w:rsidRDefault="00BF6F09">
                            <w:pPr>
                              <w:adjustRightInd w:val="0"/>
                              <w:snapToGrid w:val="0"/>
                              <w:spacing w:line="640" w:lineRule="exact"/>
                              <w:jc w:val="center"/>
                              <w:rPr>
                                <w:rFonts w:ascii="Microsoft YaHei" w:eastAsia="Microsoft YaHei" w:hAnsi="Microsoft YaHei"/>
                                <w:color w:val="FFFFFF" w:themeColor="background1"/>
                                <w:sz w:val="34"/>
                                <w:szCs w:val="3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BE6DF3" id="_x0000_s1037" type="#_x0000_t202" style="position:absolute;left:0;text-align:left;margin-left:0;margin-top:0;width:495pt;height:45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" filled="f" stroked="f" strokeweight=".5pt">
                <v:textbox>
                  <w:txbxContent>
                    <w:p w14:paraId="25D4DD6C" w14:textId="77777777" w:rsidR="00BF6F09" w:rsidRDefault="00BF6F09">
                      <w:pPr>
                        <w:tabs>
                          <w:tab w:val="left" w:pos="5835"/>
                        </w:tabs>
                        <w:jc w:val="center"/>
                        <w:rPr>
                          <w:rFonts w:ascii="Bodoni MT Black" w:hAnsi="Bodoni MT Black"/>
                          <w:sz w:val="40"/>
                          <w:szCs w:val="44"/>
                        </w:rPr>
                      </w:pPr>
                      <w:r>
                        <w:rPr>
                          <w:rFonts w:ascii="Bodoni MT Black" w:hAnsi="Bodoni MT Black"/>
                          <w:sz w:val="40"/>
                          <w:szCs w:val="44"/>
                        </w:rPr>
                        <w:t>Perkembangan Middleware</w:t>
                      </w:r>
                    </w:p>
                    <w:p w14:paraId="723F3B98" w14:textId="77777777" w:rsidR="00BF6F09" w:rsidRDefault="00BF6F09">
                      <w:pPr>
                        <w:rPr>
                          <w:rFonts w:ascii="Berlin Sans FB Demi" w:hAnsi="Berlin Sans FB Demi"/>
                          <w:sz w:val="32"/>
                          <w:szCs w:val="36"/>
                        </w:rPr>
                      </w:pPr>
                      <w:r>
                        <w:rPr>
                          <w:rFonts w:ascii="Berlin Sans FB Demi" w:hAnsi="Berlin Sans FB Demi"/>
                          <w:sz w:val="32"/>
                          <w:szCs w:val="36"/>
                        </w:rPr>
                        <w:t>Perkembangan middleware dari waktu ke waktu dapat dikategorikan sebagai berikut:</w:t>
                      </w:r>
                    </w:p>
                    <w:p w14:paraId="7EDE1B5E" w14:textId="77777777" w:rsidR="00BF6F09" w:rsidRDefault="00BF6F09">
                      <w:pPr>
                        <w:rPr>
                          <w:rFonts w:ascii="Berlin Sans FB Demi" w:hAnsi="Berlin Sans FB Demi"/>
                          <w:sz w:val="32"/>
                          <w:szCs w:val="36"/>
                        </w:rPr>
                      </w:pPr>
                    </w:p>
                    <w:p w14:paraId="29CCEDBF" w14:textId="77777777" w:rsidR="00BF6F09" w:rsidRPr="0022617E" w:rsidRDefault="00BF6F09">
                      <w:pPr>
                        <w:rPr>
                          <w:rFonts w:ascii="Berlin Sans FB Demi" w:hAnsi="Berlin Sans FB Demi"/>
                          <w:color w:val="FFFFFF" w:themeColor="background1"/>
                          <w:sz w:val="24"/>
                          <w:szCs w:val="24"/>
                        </w:rPr>
                      </w:pPr>
                      <w:r>
                        <w:rPr>
                          <w:rFonts w:ascii="Berlin Sans FB Demi" w:hAnsi="Berlin Sans FB Demi"/>
                          <w:color w:val="FFFFFF" w:themeColor="background1"/>
                          <w:sz w:val="22"/>
                          <w:szCs w:val="32"/>
                        </w:rPr>
                        <w:t>1.</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On Line Transaction Processing (OLTP)</w:t>
                      </w:r>
                    </w:p>
                    <w:p w14:paraId="35C970F5"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Merupakan perkembangan awal dari koneksi antar remote database. Pertama kali ditemukan tahun 1969 oleh seorang engineer di Ford, kemudian diadopsi oleh IBM hingga kini dikenal sebagai proses OLTP. DIGITAL ACMS merupakan contoh lainnya yang sukses pada tahun 70-an dan 80-an.</w:t>
                      </w:r>
                    </w:p>
                    <w:p w14:paraId="0BFF462B" w14:textId="77777777" w:rsidR="00BF6F09" w:rsidRPr="0022617E" w:rsidRDefault="00BF6F09">
                      <w:pPr>
                        <w:rPr>
                          <w:rFonts w:ascii="Berlin Sans FB Demi" w:hAnsi="Berlin Sans FB Demi"/>
                          <w:color w:val="FFFFFF" w:themeColor="background1"/>
                          <w:sz w:val="22"/>
                          <w:szCs w:val="24"/>
                        </w:rPr>
                      </w:pPr>
                    </w:p>
                    <w:p w14:paraId="5B3386F5" w14:textId="77777777" w:rsidR="00BF6F09" w:rsidRPr="0022617E" w:rsidRDefault="00BF6F09">
                      <w:pPr>
                        <w:rPr>
                          <w:rFonts w:ascii="Berlin Sans FB Demi" w:hAnsi="Berlin Sans FB Demi"/>
                          <w:color w:val="FFFFFF" w:themeColor="background1"/>
                          <w:sz w:val="22"/>
                          <w:szCs w:val="24"/>
                        </w:rPr>
                      </w:pPr>
                    </w:p>
                    <w:p w14:paraId="62CD4CB4" w14:textId="77777777" w:rsidR="00BF6F09" w:rsidRPr="0022617E" w:rsidRDefault="00BF6F09">
                      <w:pPr>
                        <w:rPr>
                          <w:rFonts w:ascii="Berlin Sans FB Demi" w:hAnsi="Berlin Sans FB Demi"/>
                          <w:color w:val="FFFFFF" w:themeColor="background1"/>
                          <w:sz w:val="22"/>
                          <w:szCs w:val="24"/>
                        </w:rPr>
                      </w:pPr>
                    </w:p>
                    <w:p w14:paraId="79047E36" w14:textId="77777777" w:rsidR="00BF6F09" w:rsidRPr="0022617E" w:rsidRDefault="00BF6F09">
                      <w:pPr>
                        <w:rPr>
                          <w:rFonts w:ascii="Berlin Sans FB Demi" w:hAnsi="Berlin Sans FB Demi"/>
                          <w:color w:val="FFFFFF" w:themeColor="background1"/>
                          <w:sz w:val="24"/>
                          <w:szCs w:val="24"/>
                        </w:rPr>
                      </w:pPr>
                      <w:r w:rsidRPr="0022617E">
                        <w:rPr>
                          <w:rFonts w:ascii="Berlin Sans FB Demi" w:hAnsi="Berlin Sans FB Demi"/>
                          <w:color w:val="FFFFFF" w:themeColor="background1"/>
                          <w:sz w:val="22"/>
                          <w:szCs w:val="24"/>
                        </w:rPr>
                        <w:t>2.</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Remote Procedure Call (RPC)</w:t>
                      </w:r>
                    </w:p>
                    <w:p w14:paraId="3C6AE23E"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Menyediakan fasilitas jaringan secara transparan. Open Network Computing (ONC) merupakan prototipe pertama yang diperkenalkan awal tahun 70-an. Sun unggul dalam hal ini dengan mengeluarkan suatu standar untuk koneksi ke internet.</w:t>
                      </w:r>
                    </w:p>
                    <w:p w14:paraId="6B762B7A" w14:textId="77777777" w:rsidR="00BF6F09" w:rsidRPr="0022617E" w:rsidRDefault="00BF6F09">
                      <w:pPr>
                        <w:rPr>
                          <w:rFonts w:ascii="Berlin Sans FB Demi" w:hAnsi="Berlin Sans FB Demi"/>
                          <w:color w:val="FFFFFF" w:themeColor="background1"/>
                          <w:sz w:val="22"/>
                          <w:szCs w:val="24"/>
                        </w:rPr>
                      </w:pPr>
                    </w:p>
                    <w:p w14:paraId="2F6EE80C" w14:textId="77777777" w:rsidR="00BF6F09" w:rsidRPr="0022617E" w:rsidRDefault="00BF6F09">
                      <w:pPr>
                        <w:rPr>
                          <w:rFonts w:ascii="Berlin Sans FB Demi" w:hAnsi="Berlin Sans FB Demi"/>
                          <w:color w:val="FFFFFF" w:themeColor="background1"/>
                          <w:sz w:val="22"/>
                          <w:szCs w:val="24"/>
                        </w:rPr>
                      </w:pPr>
                    </w:p>
                    <w:p w14:paraId="4CC8F098" w14:textId="77777777" w:rsidR="00BF6F09" w:rsidRPr="0022617E" w:rsidRDefault="00BF6F09">
                      <w:pPr>
                        <w:rPr>
                          <w:rFonts w:ascii="Berlin Sans FB Demi" w:hAnsi="Berlin Sans FB Demi"/>
                          <w:color w:val="FFFFFF" w:themeColor="background1"/>
                          <w:sz w:val="22"/>
                          <w:szCs w:val="24"/>
                        </w:rPr>
                      </w:pPr>
                    </w:p>
                    <w:p w14:paraId="53C2E80F" w14:textId="77777777" w:rsidR="00BF6F09" w:rsidRPr="0022617E" w:rsidRDefault="00BF6F09">
                      <w:pPr>
                        <w:rPr>
                          <w:rFonts w:ascii="Berlin Sans FB Demi" w:hAnsi="Berlin Sans FB Demi"/>
                          <w:color w:val="FFFFFF" w:themeColor="background1"/>
                          <w:sz w:val="24"/>
                          <w:szCs w:val="24"/>
                        </w:rPr>
                      </w:pPr>
                      <w:r w:rsidRPr="0022617E">
                        <w:rPr>
                          <w:rFonts w:ascii="Berlin Sans FB Demi" w:hAnsi="Berlin Sans FB Demi"/>
                          <w:color w:val="FFFFFF" w:themeColor="background1"/>
                          <w:sz w:val="22"/>
                          <w:szCs w:val="24"/>
                        </w:rPr>
                        <w:t>3.</w:t>
                      </w:r>
                      <w:r>
                        <w:rPr>
                          <w:rFonts w:ascii="Berlin Sans FB Demi" w:hAnsi="Berlin Sans FB Demi"/>
                          <w:color w:val="FFFFFF" w:themeColor="background1"/>
                          <w:sz w:val="22"/>
                          <w:szCs w:val="24"/>
                        </w:rPr>
                        <w:t xml:space="preserve"> </w:t>
                      </w:r>
                      <w:r w:rsidRPr="0022617E">
                        <w:rPr>
                          <w:rFonts w:ascii="Berlin Sans FB Demi" w:hAnsi="Berlin Sans FB Demi"/>
                          <w:color w:val="FFFFFF" w:themeColor="background1"/>
                          <w:sz w:val="22"/>
                          <w:szCs w:val="24"/>
                        </w:rPr>
                        <w:t>Common Object Request Broker Architecture (CORBA)</w:t>
                      </w:r>
                    </w:p>
                    <w:p w14:paraId="774D766A" w14:textId="77777777" w:rsidR="00BF6F09" w:rsidRPr="0022617E" w:rsidRDefault="00BF6F09">
                      <w:pPr>
                        <w:rPr>
                          <w:rFonts w:ascii="Berlin Sans FB Demi" w:hAnsi="Berlin Sans FB Demi"/>
                          <w:color w:val="FFFFFF" w:themeColor="background1"/>
                          <w:sz w:val="22"/>
                          <w:szCs w:val="24"/>
                        </w:rPr>
                      </w:pPr>
                      <w:r w:rsidRPr="0022617E">
                        <w:rPr>
                          <w:rFonts w:ascii="Berlin Sans FB Demi" w:hAnsi="Berlin Sans FB Demi"/>
                          <w:color w:val="FFFFFF" w:themeColor="background1"/>
                          <w:sz w:val="22"/>
                          <w:szCs w:val="24"/>
                        </w:rPr>
                        <w:t>Merupakan object-oriented middleware yang menggabungkan fungsi RPC, brokering, dan inheritance. DIGITAL ObjectBroker merupakan salah satu contohnya. Database middleware adalah salah satu jenis middleware disampingmessage-oriented middleware, object-oriented middleware, remote procedure call, dan transaction processing monitor.</w:t>
                      </w:r>
                    </w:p>
                    <w:p w14:paraId="71C4C115" w14:textId="77777777" w:rsidR="00BF6F09" w:rsidRPr="0022617E" w:rsidRDefault="00BF6F09">
                      <w:pPr>
                        <w:rPr>
                          <w:rFonts w:ascii="Berlin Sans FB Demi" w:hAnsi="Berlin Sans FB Demi"/>
                          <w:color w:val="FFFFFF" w:themeColor="background1"/>
                          <w:sz w:val="22"/>
                          <w:szCs w:val="24"/>
                        </w:rPr>
                      </w:pPr>
                    </w:p>
                    <w:p w14:paraId="24303725" w14:textId="77777777" w:rsidR="00BF6F09" w:rsidRPr="0022617E" w:rsidRDefault="00BF6F09">
                      <w:pPr>
                        <w:rPr>
                          <w:rFonts w:ascii="Berlin Sans FB Demi" w:hAnsi="Berlin Sans FB Demi"/>
                          <w:color w:val="FFFFFF" w:themeColor="background1"/>
                          <w:sz w:val="22"/>
                          <w:szCs w:val="24"/>
                        </w:rPr>
                      </w:pPr>
                    </w:p>
                    <w:p w14:paraId="68C04B4C" w14:textId="77777777" w:rsidR="00BF6F09" w:rsidRDefault="00BF6F09">
                      <w:pPr>
                        <w:rPr>
                          <w:rFonts w:ascii="Berlin Sans FB Demi" w:hAnsi="Berlin Sans FB Demi"/>
                          <w:sz w:val="32"/>
                          <w:szCs w:val="36"/>
                        </w:rPr>
                      </w:pPr>
                    </w:p>
                    <w:p w14:paraId="3415A00A" w14:textId="77777777" w:rsidR="00BF6F09" w:rsidRDefault="00BF6F09">
                      <w:pPr>
                        <w:adjustRightInd w:val="0"/>
                        <w:snapToGrid w:val="0"/>
                        <w:spacing w:line="640" w:lineRule="exact"/>
                        <w:jc w:val="center"/>
                        <w:rPr>
                          <w:rFonts w:ascii="Microsoft YaHei" w:eastAsia="Microsoft YaHei" w:hAnsi="Microsoft YaHei"/>
                          <w:color w:val="FFFFFF" w:themeColor="background1"/>
                          <w:sz w:val="34"/>
                          <w:szCs w:val="34"/>
                        </w:rPr>
                      </w:pPr>
                    </w:p>
                  </w:txbxContent>
                </v:textbox>
              </v:shape>
            </w:pict>
          </mc:Fallback>
        </mc:AlternateContent>
      </w:r>
    </w:p>
    <w:p w14:paraId="08909AE0" w14:textId="77777777" w:rsidR="006872A7" w:rsidRPr="0004011C" w:rsidRDefault="006872A7">
      <w:pPr>
        <w:rPr>
          <w:sz w:val="22"/>
        </w:rPr>
      </w:pPr>
    </w:p>
    <w:p w14:paraId="2E92308F" w14:textId="77777777" w:rsidR="006872A7" w:rsidRPr="0004011C" w:rsidRDefault="006872A7">
      <w:pPr>
        <w:rPr>
          <w:sz w:val="22"/>
        </w:rPr>
      </w:pPr>
    </w:p>
    <w:p w14:paraId="395DA5BB" w14:textId="77777777" w:rsidR="006872A7" w:rsidRPr="0004011C" w:rsidRDefault="006872A7">
      <w:pPr>
        <w:rPr>
          <w:sz w:val="22"/>
        </w:rPr>
      </w:pPr>
    </w:p>
    <w:p w14:paraId="58ABD139" w14:textId="77777777" w:rsidR="006872A7" w:rsidRPr="0004011C" w:rsidRDefault="006872A7">
      <w:pPr>
        <w:rPr>
          <w:sz w:val="22"/>
        </w:rPr>
      </w:pPr>
    </w:p>
    <w:p w14:paraId="52864CD3" w14:textId="77777777" w:rsidR="006872A7" w:rsidRPr="0004011C" w:rsidRDefault="006872A7">
      <w:pPr>
        <w:rPr>
          <w:sz w:val="22"/>
        </w:rPr>
      </w:pPr>
    </w:p>
    <w:p w14:paraId="053E21AF" w14:textId="77777777" w:rsidR="006872A7" w:rsidRPr="0004011C" w:rsidRDefault="006872A7">
      <w:pPr>
        <w:rPr>
          <w:sz w:val="22"/>
        </w:rPr>
      </w:pPr>
    </w:p>
    <w:p w14:paraId="3B9EE0AF" w14:textId="77777777" w:rsidR="006872A7" w:rsidRPr="0004011C" w:rsidRDefault="006872A7">
      <w:pPr>
        <w:rPr>
          <w:sz w:val="22"/>
        </w:rPr>
      </w:pPr>
    </w:p>
    <w:p w14:paraId="591E768F" w14:textId="77777777" w:rsidR="006872A7" w:rsidRPr="0004011C" w:rsidRDefault="006872A7">
      <w:pPr>
        <w:rPr>
          <w:sz w:val="22"/>
        </w:rPr>
      </w:pPr>
    </w:p>
    <w:p w14:paraId="00B735C1" w14:textId="77777777" w:rsidR="006872A7" w:rsidRPr="0004011C" w:rsidRDefault="006872A7">
      <w:pPr>
        <w:rPr>
          <w:sz w:val="22"/>
        </w:rPr>
      </w:pPr>
    </w:p>
    <w:p w14:paraId="0F95CC83" w14:textId="77777777" w:rsidR="006872A7" w:rsidRPr="0004011C" w:rsidRDefault="006872A7">
      <w:pPr>
        <w:rPr>
          <w:sz w:val="22"/>
        </w:rPr>
      </w:pPr>
    </w:p>
    <w:p w14:paraId="00D37531" w14:textId="77777777" w:rsidR="006872A7" w:rsidRPr="0004011C" w:rsidRDefault="006872A7">
      <w:pPr>
        <w:rPr>
          <w:sz w:val="22"/>
        </w:rPr>
      </w:pPr>
    </w:p>
    <w:p w14:paraId="4B438F3C" w14:textId="77777777" w:rsidR="006872A7" w:rsidRPr="0004011C" w:rsidRDefault="006872A7">
      <w:pPr>
        <w:rPr>
          <w:sz w:val="22"/>
        </w:rPr>
      </w:pPr>
    </w:p>
    <w:p w14:paraId="79DADC5B" w14:textId="77777777" w:rsidR="006872A7" w:rsidRPr="0004011C" w:rsidRDefault="006872A7">
      <w:pPr>
        <w:rPr>
          <w:sz w:val="22"/>
        </w:rPr>
      </w:pPr>
    </w:p>
    <w:p w14:paraId="5C447DCD" w14:textId="77777777" w:rsidR="006872A7" w:rsidRPr="0004011C" w:rsidRDefault="006872A7">
      <w:pPr>
        <w:rPr>
          <w:sz w:val="22"/>
        </w:rPr>
      </w:pPr>
    </w:p>
    <w:p w14:paraId="4A9B0D4B" w14:textId="77777777" w:rsidR="006872A7" w:rsidRPr="0004011C" w:rsidRDefault="006872A7">
      <w:pPr>
        <w:rPr>
          <w:sz w:val="22"/>
        </w:rPr>
      </w:pPr>
    </w:p>
    <w:p w14:paraId="3959DEB2" w14:textId="77777777" w:rsidR="006872A7" w:rsidRPr="0004011C" w:rsidRDefault="006872A7">
      <w:pPr>
        <w:rPr>
          <w:sz w:val="22"/>
        </w:rPr>
      </w:pPr>
    </w:p>
    <w:p w14:paraId="47C13472" w14:textId="77777777" w:rsidR="006872A7" w:rsidRPr="0004011C" w:rsidRDefault="006872A7">
      <w:pPr>
        <w:rPr>
          <w:sz w:val="22"/>
        </w:rPr>
      </w:pPr>
    </w:p>
    <w:p w14:paraId="5A05D4D3" w14:textId="77777777" w:rsidR="006872A7" w:rsidRPr="0004011C" w:rsidRDefault="006872A7">
      <w:pPr>
        <w:rPr>
          <w:sz w:val="22"/>
        </w:rPr>
      </w:pPr>
    </w:p>
    <w:p w14:paraId="2CC29392" w14:textId="77777777" w:rsidR="006872A7" w:rsidRPr="0004011C" w:rsidRDefault="006872A7">
      <w:pPr>
        <w:rPr>
          <w:sz w:val="22"/>
        </w:rPr>
      </w:pPr>
    </w:p>
    <w:p w14:paraId="3FA4179D" w14:textId="77777777" w:rsidR="006872A7" w:rsidRPr="0004011C" w:rsidRDefault="006872A7">
      <w:pPr>
        <w:rPr>
          <w:sz w:val="22"/>
        </w:rPr>
      </w:pPr>
    </w:p>
    <w:p w14:paraId="152AB821" w14:textId="77777777" w:rsidR="006872A7" w:rsidRPr="0004011C" w:rsidRDefault="006872A7">
      <w:pPr>
        <w:rPr>
          <w:sz w:val="22"/>
        </w:rPr>
      </w:pPr>
    </w:p>
    <w:p w14:paraId="22E69884" w14:textId="77777777" w:rsidR="006872A7" w:rsidRPr="0004011C" w:rsidRDefault="006872A7">
      <w:pPr>
        <w:rPr>
          <w:sz w:val="22"/>
        </w:rPr>
      </w:pPr>
    </w:p>
    <w:p w14:paraId="0375C138" w14:textId="77777777" w:rsidR="006872A7" w:rsidRPr="0004011C" w:rsidRDefault="006872A7">
      <w:pPr>
        <w:rPr>
          <w:sz w:val="22"/>
        </w:rPr>
      </w:pPr>
    </w:p>
    <w:p w14:paraId="57823CD6" w14:textId="77777777" w:rsidR="006872A7" w:rsidRPr="0004011C" w:rsidRDefault="006872A7">
      <w:pPr>
        <w:rPr>
          <w:sz w:val="22"/>
        </w:rPr>
      </w:pPr>
    </w:p>
    <w:p w14:paraId="3A64C020" w14:textId="77777777" w:rsidR="006872A7" w:rsidRPr="0004011C" w:rsidRDefault="006872A7">
      <w:pPr>
        <w:rPr>
          <w:sz w:val="22"/>
        </w:rPr>
      </w:pPr>
    </w:p>
    <w:p w14:paraId="462B520F" w14:textId="77777777" w:rsidR="006872A7" w:rsidRPr="0004011C" w:rsidRDefault="006872A7">
      <w:pPr>
        <w:rPr>
          <w:sz w:val="22"/>
        </w:rPr>
      </w:pPr>
    </w:p>
    <w:p w14:paraId="06F7D967" w14:textId="77777777" w:rsidR="006872A7" w:rsidRPr="0004011C" w:rsidRDefault="006872A7">
      <w:pPr>
        <w:rPr>
          <w:sz w:val="22"/>
        </w:rPr>
      </w:pPr>
    </w:p>
    <w:p w14:paraId="6D5BF0A0" w14:textId="77777777" w:rsidR="006872A7" w:rsidRPr="0004011C" w:rsidRDefault="006872A7">
      <w:pPr>
        <w:rPr>
          <w:sz w:val="22"/>
        </w:rPr>
      </w:pPr>
    </w:p>
    <w:p w14:paraId="7B2B0A68" w14:textId="77777777" w:rsidR="006872A7" w:rsidRPr="0004011C" w:rsidRDefault="006872A7">
      <w:pPr>
        <w:rPr>
          <w:sz w:val="22"/>
        </w:rPr>
      </w:pPr>
    </w:p>
    <w:p w14:paraId="3D3B215B" w14:textId="77777777" w:rsidR="006872A7" w:rsidRPr="0004011C" w:rsidRDefault="006872A7">
      <w:pPr>
        <w:rPr>
          <w:sz w:val="22"/>
        </w:rPr>
      </w:pPr>
    </w:p>
    <w:p w14:paraId="207B775A" w14:textId="77777777" w:rsidR="006872A7" w:rsidRPr="0004011C" w:rsidRDefault="006872A7">
      <w:pPr>
        <w:rPr>
          <w:sz w:val="22"/>
        </w:rPr>
      </w:pPr>
    </w:p>
    <w:p w14:paraId="3B9E82A0" w14:textId="77777777" w:rsidR="006872A7" w:rsidRPr="0004011C" w:rsidRDefault="006872A7">
      <w:pPr>
        <w:rPr>
          <w:sz w:val="22"/>
        </w:rPr>
      </w:pPr>
    </w:p>
    <w:p w14:paraId="4B06002D" w14:textId="77777777" w:rsidR="006872A7" w:rsidRPr="0004011C" w:rsidRDefault="006872A7">
      <w:pPr>
        <w:rPr>
          <w:sz w:val="22"/>
        </w:rPr>
      </w:pPr>
    </w:p>
    <w:p w14:paraId="4041A633" w14:textId="73D8A330" w:rsidR="006872A7" w:rsidRPr="0004011C" w:rsidRDefault="006872A7">
      <w:pPr>
        <w:rPr>
          <w:sz w:val="22"/>
        </w:rPr>
      </w:pPr>
    </w:p>
    <w:p w14:paraId="3191C2ED" w14:textId="77777777" w:rsidR="006872A7" w:rsidRPr="0004011C" w:rsidRDefault="006872A7">
      <w:pPr>
        <w:rPr>
          <w:sz w:val="22"/>
        </w:rPr>
      </w:pPr>
    </w:p>
    <w:p w14:paraId="3FEFD41E" w14:textId="77777777" w:rsidR="006872A7" w:rsidRPr="0004011C" w:rsidRDefault="006872A7">
      <w:pPr>
        <w:rPr>
          <w:sz w:val="22"/>
        </w:rPr>
      </w:pPr>
    </w:p>
    <w:p w14:paraId="6EA94A74" w14:textId="77777777" w:rsidR="006872A7" w:rsidRPr="0004011C" w:rsidRDefault="006872A7">
      <w:pPr>
        <w:rPr>
          <w:sz w:val="22"/>
        </w:rPr>
      </w:pPr>
    </w:p>
    <w:p w14:paraId="6F9A2FE3" w14:textId="77777777" w:rsidR="006872A7" w:rsidRPr="0004011C" w:rsidRDefault="006872A7">
      <w:pPr>
        <w:rPr>
          <w:sz w:val="22"/>
        </w:rPr>
      </w:pPr>
    </w:p>
    <w:p w14:paraId="092BF91A" w14:textId="77777777" w:rsidR="006872A7" w:rsidRPr="0004011C" w:rsidRDefault="006872A7">
      <w:pPr>
        <w:rPr>
          <w:sz w:val="22"/>
        </w:rPr>
      </w:pPr>
    </w:p>
    <w:p w14:paraId="770001A1" w14:textId="77777777" w:rsidR="006872A7" w:rsidRPr="0004011C" w:rsidRDefault="006872A7">
      <w:pPr>
        <w:rPr>
          <w:sz w:val="22"/>
        </w:rPr>
      </w:pPr>
    </w:p>
    <w:p w14:paraId="564B7D9D" w14:textId="77777777" w:rsidR="006872A7" w:rsidRPr="0004011C" w:rsidRDefault="006872A7">
      <w:pPr>
        <w:rPr>
          <w:sz w:val="22"/>
        </w:rPr>
      </w:pPr>
    </w:p>
    <w:p w14:paraId="291EE141" w14:textId="77777777" w:rsidR="006872A7" w:rsidRPr="0004011C" w:rsidRDefault="006872A7">
      <w:pPr>
        <w:ind w:firstLine="420"/>
        <w:rPr>
          <w:sz w:val="22"/>
        </w:rPr>
      </w:pPr>
    </w:p>
    <w:p w14:paraId="20B43FB3" w14:textId="77777777" w:rsidR="006872A7" w:rsidRPr="0004011C" w:rsidRDefault="006872A7">
      <w:pPr>
        <w:ind w:firstLine="420"/>
        <w:rPr>
          <w:sz w:val="22"/>
        </w:rPr>
      </w:pPr>
    </w:p>
    <w:p w14:paraId="40B62925" w14:textId="28CC650A" w:rsidR="00BC723F" w:rsidRPr="0004011C" w:rsidRDefault="0022617E">
      <w:pPr>
        <w:ind w:firstLine="420"/>
        <w:rPr>
          <w:sz w:val="22"/>
        </w:rPr>
      </w:pPr>
      <w:r w:rsidRPr="0004011C">
        <w:rPr>
          <w:rFonts w:ascii="SimSun" w:hAnsi="SimSun" w:cs="SimSun"/>
          <w:noProof/>
          <w:kern w:val="0"/>
          <w:sz w:val="28"/>
          <w:lang w:val="id-ID"/>
        </w:rPr>
        <w:lastRenderedPageBreak/>
        <mc:AlternateContent>
          <mc:Choice Requires="wps">
            <w:drawing>
              <wp:anchor distT="0" distB="0" distL="114300" distR="114300" simplePos="0" relativeHeight="251641344" behindDoc="0" locked="0" layoutInCell="1" allowOverlap="1" wp14:anchorId="63E4CD55" wp14:editId="25CE16C2">
                <wp:simplePos x="0" y="0"/>
                <wp:positionH relativeFrom="column">
                  <wp:posOffset>-561975</wp:posOffset>
                </wp:positionH>
                <wp:positionV relativeFrom="paragraph">
                  <wp:posOffset>180975</wp:posOffset>
                </wp:positionV>
                <wp:extent cx="6286500" cy="9220200"/>
                <wp:effectExtent l="0" t="0" r="0" b="0"/>
                <wp:wrapNone/>
                <wp:docPr id="12" name="文本框 129"/>
                <wp:cNvGraphicFramePr/>
                <a:graphic xmlns:a="http://schemas.openxmlformats.org/drawingml/2006/main">
                  <a:graphicData uri="http://schemas.microsoft.com/office/word/2010/wordprocessingShape">
                    <wps:wsp>
                      <wps:cNvSpPr txBox="1"/>
                      <wps:spPr>
                        <a:xfrm>
                          <a:off x="0" y="0"/>
                          <a:ext cx="6286500" cy="9220200"/>
                        </a:xfrm>
                        <a:prstGeom prst="rect">
                          <a:avLst/>
                        </a:prstGeom>
                        <a:noFill/>
                        <a:ln w="6350">
                          <a:noFill/>
                        </a:ln>
                        <a:effectLst/>
                      </wps:spPr>
                      <wps:txbx>
                        <w:txbxContent>
                          <w:p w14:paraId="624928D7"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b/>
                                <w:bCs/>
                                <w:color w:val="FFFFFF" w:themeColor="background1"/>
                                <w:kern w:val="0"/>
                                <w:sz w:val="36"/>
                                <w:szCs w:val="36"/>
                              </w:rPr>
                              <w:t>Contoh Middleware</w:t>
                            </w:r>
                          </w:p>
                          <w:p w14:paraId="3185C6A6" w14:textId="27F16428"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1</w:t>
                            </w:r>
                            <w:r w:rsidR="00BF6F09" w:rsidRPr="0022617E">
                              <w:rPr>
                                <w:rFonts w:ascii="Berlin Sans FB Demi" w:eastAsia="Times New Roman" w:hAnsi="Berlin Sans FB Demi" w:cs="Arial"/>
                                <w:color w:val="FFFFFF" w:themeColor="background1"/>
                                <w:kern w:val="0"/>
                                <w:sz w:val="24"/>
                                <w:szCs w:val="24"/>
                              </w:rPr>
                              <w:t>. Object Management Group’s : Common, dan Object Request Broker Architecture (COBRA).</w:t>
                            </w:r>
                          </w:p>
                          <w:p w14:paraId="7422A4EB" w14:textId="6A064536"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2</w:t>
                            </w:r>
                            <w:r w:rsidR="00BF6F09" w:rsidRPr="0022617E">
                              <w:rPr>
                                <w:rFonts w:ascii="Berlin Sans FB Demi" w:eastAsia="Times New Roman" w:hAnsi="Berlin Sans FB Demi" w:cs="Arial"/>
                                <w:color w:val="FFFFFF" w:themeColor="background1"/>
                                <w:kern w:val="0"/>
                                <w:sz w:val="24"/>
                                <w:szCs w:val="24"/>
                              </w:rPr>
                              <w:t>. Microsoft’s COM/DCOM (Companent Object Model).</w:t>
                            </w:r>
                          </w:p>
                          <w:p w14:paraId="701DCAAC" w14:textId="6AE6B6F2"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3</w:t>
                            </w:r>
                            <w:r w:rsidR="00BF6F09" w:rsidRPr="0022617E">
                              <w:rPr>
                                <w:rFonts w:ascii="Berlin Sans FB Demi" w:eastAsia="Times New Roman" w:hAnsi="Berlin Sans FB Demi" w:cs="Arial"/>
                                <w:color w:val="FFFFFF" w:themeColor="background1"/>
                                <w:kern w:val="0"/>
                                <w:sz w:val="24"/>
                                <w:szCs w:val="24"/>
                              </w:rPr>
                              <w:t>. Also .NET Remoting.</w:t>
                            </w:r>
                          </w:p>
                          <w:p w14:paraId="56B22A1D" w14:textId="77777777" w:rsidR="00BF6F09" w:rsidRPr="0022617E" w:rsidRDefault="00BF6F09">
                            <w:pPr>
                              <w:rPr>
                                <w:rFonts w:ascii="Berlin Sans FB Demi" w:hAnsi="Berlin Sans FB Demi"/>
                                <w:color w:val="FFFFFF" w:themeColor="background1"/>
                                <w:sz w:val="23"/>
                                <w:szCs w:val="23"/>
                              </w:rPr>
                            </w:pPr>
                          </w:p>
                          <w:p w14:paraId="0C068649" w14:textId="77777777" w:rsidR="00BF6F09" w:rsidRDefault="00BF6F09">
                            <w:pPr>
                              <w:rPr>
                                <w:rFonts w:ascii="Berlin Sans FB Demi" w:hAnsi="Berlin Sans FB Demi"/>
                                <w:color w:val="FFFFFF" w:themeColor="background1"/>
                                <w:sz w:val="24"/>
                                <w:szCs w:val="28"/>
                              </w:rPr>
                            </w:pPr>
                          </w:p>
                          <w:p w14:paraId="715A59A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b/>
                                <w:bCs/>
                                <w:color w:val="FFFFFF" w:themeColor="background1"/>
                                <w:kern w:val="0"/>
                                <w:sz w:val="36"/>
                                <w:szCs w:val="36"/>
                              </w:rPr>
                              <w:t>Contoh Layanan Middleware</w:t>
                            </w:r>
                          </w:p>
                          <w:p w14:paraId="322DA81E"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1. Messaging Middleware</w:t>
                            </w:r>
                          </w:p>
                          <w:p w14:paraId="1C9761F0"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Menyimpan data dalam suatu antrian message jika mesin tujuan  sedang mati atau overloaded.</w:t>
                            </w:r>
                          </w:p>
                          <w:p w14:paraId="7695024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Mungkin berisi business logic yang merutekan message ke ujuan sebenarnya dan memformat ulang data lebih tepat.</w:t>
                            </w:r>
                          </w:p>
                          <w:p w14:paraId="4D84A885"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Sama seperti sistem messaging email, kecuali messaging middleware digunakan untuk mengirim data antar aplikasi.</w:t>
                            </w:r>
                          </w:p>
                          <w:p w14:paraId="7541CA9C"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2. Transaction Monitor</w:t>
                            </w:r>
                          </w:p>
                          <w:p w14:paraId="7806A9C5"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Produk pertama yang disebut middleware.</w:t>
                            </w:r>
                          </w:p>
                          <w:p w14:paraId="32ABE85F"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Menempati posisi antara permintaan dari program client dan database, untuk menyakinkan bahwa semua transaksi ke database terlayani dengan baik.</w:t>
                            </w:r>
                          </w:p>
                          <w:p w14:paraId="07FE5D75"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3. Distributed Object Middleware</w:t>
                            </w:r>
                          </w:p>
                          <w:p w14:paraId="4453F5EB" w14:textId="77777777" w:rsidR="00BF6F09" w:rsidRPr="0022617E" w:rsidRDefault="00BF6F09">
                            <w:pPr>
                              <w:widowControl/>
                              <w:ind w:firstLine="284"/>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Contoh: RPC, CORBA dan DCOM/COM</w:t>
                            </w:r>
                          </w:p>
                          <w:p w14:paraId="640E1CD9"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4. Middleware basis data</w:t>
                            </w:r>
                          </w:p>
                          <w:p w14:paraId="0C75A0EE"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menyediakan antarmuka antara sebuah query dengan beberapa database yang terdistribusi.</w:t>
                            </w:r>
                          </w:p>
                          <w:p w14:paraId="17AB73C0"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Contoh: JDBC, ODBC, dan ADO.NET</w:t>
                            </w:r>
                          </w:p>
                          <w:p w14:paraId="2784437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5. Application Server Middleware</w:t>
                            </w:r>
                          </w:p>
                          <w:p w14:paraId="181C5D2F" w14:textId="275553F3" w:rsidR="00BF6F09" w:rsidRPr="0022617E" w:rsidRDefault="00BF6F09">
                            <w:pPr>
                              <w:widowControl/>
                              <w:rPr>
                                <w:rFonts w:ascii="Berlin Sans FB Demi" w:eastAsiaTheme="minorEastAsia" w:hAnsi="Berlin Sans FB Demi" w:cs="Arial"/>
                                <w:color w:val="FFFFFF" w:themeColor="background1"/>
                                <w:kern w:val="0"/>
                                <w:sz w:val="24"/>
                                <w:szCs w:val="24"/>
                              </w:rPr>
                            </w:pPr>
                            <w:r w:rsidRPr="0022617E">
                              <w:rPr>
                                <w:rFonts w:ascii="Berlin Sans FB Demi" w:eastAsia="Times New Roman" w:hAnsi="Berlin Sans FB Demi" w:cs="Arial"/>
                                <w:color w:val="FFFFFF" w:themeColor="background1"/>
                                <w:kern w:val="0"/>
                                <w:sz w:val="24"/>
                                <w:szCs w:val="24"/>
                              </w:rPr>
                              <w:t>J2EE Application Server, Oracle Application Server.Saat ini,hamper seluruh aplikasi terdistribusi dibangun dengan menggunakan middleware.</w:t>
                            </w:r>
                          </w:p>
                          <w:p w14:paraId="0F824D26" w14:textId="14D6634E" w:rsidR="00BF6F09" w:rsidRPr="0022617E" w:rsidRDefault="00BF6F09">
                            <w:pPr>
                              <w:widowControl/>
                              <w:rPr>
                                <w:rFonts w:ascii="Berlin Sans FB Demi" w:eastAsiaTheme="minorEastAsia" w:hAnsi="Berlin Sans FB Demi" w:cs="Arial"/>
                                <w:color w:val="FFFFFF" w:themeColor="background1"/>
                                <w:kern w:val="0"/>
                                <w:sz w:val="24"/>
                                <w:szCs w:val="24"/>
                              </w:rPr>
                            </w:pPr>
                          </w:p>
                          <w:p w14:paraId="7FAC5929" w14:textId="11E57215" w:rsidR="00BF6F09" w:rsidRPr="0022617E" w:rsidRDefault="00BF6F09">
                            <w:pPr>
                              <w:widowControl/>
                              <w:rPr>
                                <w:rFonts w:ascii="Berlin Sans FB Demi" w:eastAsiaTheme="minorEastAsia" w:hAnsi="Berlin Sans FB Demi" w:cs="Arial"/>
                                <w:color w:val="FFFFFF" w:themeColor="background1"/>
                                <w:kern w:val="0"/>
                                <w:sz w:val="24"/>
                                <w:szCs w:val="24"/>
                              </w:rPr>
                            </w:pPr>
                          </w:p>
                          <w:p w14:paraId="2A565098" w14:textId="4C5E9D34" w:rsidR="00BF6F09" w:rsidRPr="0022617E" w:rsidRDefault="00BF6F09">
                            <w:pPr>
                              <w:widowControl/>
                              <w:rPr>
                                <w:rFonts w:ascii="Berlin Sans FB Demi" w:eastAsiaTheme="minorEastAsia" w:hAnsi="Berlin Sans FB Demi" w:cs="Arial"/>
                                <w:color w:val="FFFFFF" w:themeColor="background1"/>
                                <w:kern w:val="0"/>
                                <w:sz w:val="24"/>
                                <w:szCs w:val="24"/>
                              </w:rPr>
                            </w:pPr>
                          </w:p>
                          <w:p w14:paraId="64C1A064" w14:textId="7333079F" w:rsidR="00BF6F09" w:rsidRPr="0022617E" w:rsidRDefault="00BF6F09">
                            <w:pPr>
                              <w:widowControl/>
                              <w:rPr>
                                <w:rFonts w:ascii="Berlin Sans FB Demi" w:eastAsiaTheme="minorEastAsia" w:hAnsi="Berlin Sans FB Demi" w:cs="Arial"/>
                                <w:color w:val="FFFFFF" w:themeColor="background1"/>
                                <w:kern w:val="0"/>
                                <w:sz w:val="24"/>
                                <w:szCs w:val="24"/>
                              </w:rPr>
                            </w:pPr>
                          </w:p>
                          <w:p w14:paraId="07B8632A" w14:textId="47C0F43C" w:rsidR="00BF6F09" w:rsidRPr="0022617E" w:rsidRDefault="00BF6F09">
                            <w:pPr>
                              <w:widowControl/>
                              <w:rPr>
                                <w:rFonts w:ascii="Berlin Sans FB Demi" w:eastAsiaTheme="minorEastAsia" w:hAnsi="Berlin Sans FB Demi" w:cs="Arial"/>
                                <w:color w:val="FFFFFF" w:themeColor="background1"/>
                                <w:kern w:val="0"/>
                                <w:sz w:val="24"/>
                                <w:szCs w:val="24"/>
                              </w:rPr>
                            </w:pPr>
                          </w:p>
                          <w:p w14:paraId="5066818E" w14:textId="77777777" w:rsidR="00BF6F09" w:rsidRPr="0022617E" w:rsidRDefault="00BF6F09">
                            <w:pPr>
                              <w:widowControl/>
                              <w:rPr>
                                <w:rFonts w:ascii="Berlin Sans FB Demi" w:eastAsiaTheme="minorEastAsia" w:hAnsi="Berlin Sans FB Demi"/>
                                <w:color w:val="000000" w:themeColor="text1"/>
                                <w:kern w:val="0"/>
                                <w:sz w:val="24"/>
                                <w:szCs w:val="24"/>
                                <w:shd w:val="clear" w:color="auto" w:fill="FFFFFF"/>
                              </w:rPr>
                            </w:pPr>
                          </w:p>
                          <w:p w14:paraId="132F95B7" w14:textId="77777777" w:rsidR="00BF6F09" w:rsidRPr="0022617E" w:rsidRDefault="00BF6F09">
                            <w:pPr>
                              <w:widowControl/>
                              <w:rPr>
                                <w:rFonts w:ascii="Berlin Sans FB Demi" w:eastAsia="Times New Roman" w:hAnsi="Berlin Sans FB Demi" w:cs="Arial"/>
                                <w:color w:val="FFFFFF" w:themeColor="background1"/>
                                <w:kern w:val="0"/>
                                <w:sz w:val="23"/>
                                <w:szCs w:val="23"/>
                              </w:rPr>
                            </w:pPr>
                          </w:p>
                          <w:p w14:paraId="238F4574" w14:textId="77777777" w:rsidR="00BF6F09" w:rsidRPr="0022617E" w:rsidRDefault="00BF6F09">
                            <w:pPr>
                              <w:rPr>
                                <w:rFonts w:ascii="Berlin Sans FB Demi" w:hAnsi="Berlin Sans FB Demi"/>
                                <w:color w:val="FFFFFF" w:themeColor="background1"/>
                                <w:sz w:val="22"/>
                                <w:szCs w:val="24"/>
                              </w:rPr>
                            </w:pPr>
                          </w:p>
                          <w:p w14:paraId="4A6840EA" w14:textId="77777777" w:rsidR="00BF6F09" w:rsidRPr="0022617E" w:rsidRDefault="00BF6F09">
                            <w:pPr>
                              <w:rPr>
                                <w:rFonts w:ascii="Berlin Sans FB Demi" w:hAnsi="Berlin Sans FB Demi"/>
                                <w:color w:val="FFFFFF" w:themeColor="background1"/>
                                <w:sz w:val="22"/>
                                <w:szCs w:val="24"/>
                              </w:rPr>
                            </w:pPr>
                          </w:p>
                          <w:p w14:paraId="1C8F3FAE" w14:textId="77777777" w:rsidR="00BF6F09" w:rsidRDefault="00BF6F09">
                            <w:pPr>
                              <w:rPr>
                                <w:rFonts w:ascii="Berlin Sans FB Demi" w:hAnsi="Berlin Sans FB Demi"/>
                                <w:sz w:val="32"/>
                                <w:szCs w:val="36"/>
                              </w:rPr>
                            </w:pPr>
                          </w:p>
                          <w:p w14:paraId="3E8AB48D" w14:textId="77777777" w:rsidR="00BF6F09" w:rsidRDefault="00BF6F09">
                            <w:pPr>
                              <w:adjustRightInd w:val="0"/>
                              <w:snapToGrid w:val="0"/>
                              <w:spacing w:line="640" w:lineRule="exact"/>
                              <w:jc w:val="center"/>
                              <w:rPr>
                                <w:rFonts w:ascii="Microsoft YaHei" w:eastAsia="Microsoft YaHei" w:hAnsi="Microsoft YaHei"/>
                                <w:color w:val="FFFFFF" w:themeColor="background1"/>
                                <w:sz w:val="34"/>
                                <w:szCs w:val="3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E4CD55" id="_x0000_s1038" type="#_x0000_t202" style="position:absolute;left:0;text-align:left;margin-left:-44.25pt;margin-top:14.25pt;width:495pt;height:726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" filled="f" stroked="f" strokeweight=".5pt">
                <v:textbox>
                  <w:txbxContent>
                    <w:p w14:paraId="624928D7"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b/>
                          <w:bCs/>
                          <w:color w:val="FFFFFF" w:themeColor="background1"/>
                          <w:kern w:val="0"/>
                          <w:sz w:val="36"/>
                          <w:szCs w:val="36"/>
                        </w:rPr>
                        <w:t>Contoh Middleware</w:t>
                      </w:r>
                    </w:p>
                    <w:p w14:paraId="3185C6A6" w14:textId="27F16428"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1</w:t>
                      </w:r>
                      <w:r w:rsidR="00BF6F09" w:rsidRPr="0022617E">
                        <w:rPr>
                          <w:rFonts w:ascii="Berlin Sans FB Demi" w:eastAsia="Times New Roman" w:hAnsi="Berlin Sans FB Demi" w:cs="Arial"/>
                          <w:color w:val="FFFFFF" w:themeColor="background1"/>
                          <w:kern w:val="0"/>
                          <w:sz w:val="24"/>
                          <w:szCs w:val="24"/>
                        </w:rPr>
                        <w:t>. Object Management Group’s : Common, dan Object Request Broker Architecture (COBRA).</w:t>
                      </w:r>
                    </w:p>
                    <w:p w14:paraId="7422A4EB" w14:textId="6A064536"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2</w:t>
                      </w:r>
                      <w:r w:rsidR="00BF6F09" w:rsidRPr="0022617E">
                        <w:rPr>
                          <w:rFonts w:ascii="Berlin Sans FB Demi" w:eastAsia="Times New Roman" w:hAnsi="Berlin Sans FB Demi" w:cs="Arial"/>
                          <w:color w:val="FFFFFF" w:themeColor="background1"/>
                          <w:kern w:val="0"/>
                          <w:sz w:val="24"/>
                          <w:szCs w:val="24"/>
                        </w:rPr>
                        <w:t>. Microsoft’s COM/DCOM (Companent Object Model).</w:t>
                      </w:r>
                    </w:p>
                    <w:p w14:paraId="701DCAAC" w14:textId="6AE6B6F2" w:rsidR="00BF6F09" w:rsidRPr="0022617E" w:rsidRDefault="00875342">
                      <w:pPr>
                        <w:widowControl/>
                        <w:rPr>
                          <w:rFonts w:ascii="Berlin Sans FB Demi" w:eastAsia="Times New Roman" w:hAnsi="Berlin Sans FB Demi" w:cs="Arial"/>
                          <w:color w:val="FFFFFF" w:themeColor="background1"/>
                          <w:kern w:val="0"/>
                          <w:sz w:val="23"/>
                          <w:szCs w:val="23"/>
                        </w:rPr>
                      </w:pPr>
                      <w:r>
                        <w:rPr>
                          <w:rFonts w:ascii="Berlin Sans FB Demi" w:eastAsia="Times New Roman" w:hAnsi="Berlin Sans FB Demi" w:cs="Arial"/>
                          <w:color w:val="FFFFFF" w:themeColor="background1"/>
                          <w:kern w:val="0"/>
                          <w:sz w:val="24"/>
                          <w:szCs w:val="24"/>
                        </w:rPr>
                        <w:t>3</w:t>
                      </w:r>
                      <w:r w:rsidR="00BF6F09" w:rsidRPr="0022617E">
                        <w:rPr>
                          <w:rFonts w:ascii="Berlin Sans FB Demi" w:eastAsia="Times New Roman" w:hAnsi="Berlin Sans FB Demi" w:cs="Arial"/>
                          <w:color w:val="FFFFFF" w:themeColor="background1"/>
                          <w:kern w:val="0"/>
                          <w:sz w:val="24"/>
                          <w:szCs w:val="24"/>
                        </w:rPr>
                        <w:t>. Also .NET Remoting.</w:t>
                      </w:r>
                    </w:p>
                    <w:p w14:paraId="56B22A1D" w14:textId="77777777" w:rsidR="00BF6F09" w:rsidRPr="0022617E" w:rsidRDefault="00BF6F09">
                      <w:pPr>
                        <w:rPr>
                          <w:rFonts w:ascii="Berlin Sans FB Demi" w:hAnsi="Berlin Sans FB Demi"/>
                          <w:color w:val="FFFFFF" w:themeColor="background1"/>
                          <w:sz w:val="23"/>
                          <w:szCs w:val="23"/>
                        </w:rPr>
                      </w:pPr>
                    </w:p>
                    <w:p w14:paraId="0C068649" w14:textId="77777777" w:rsidR="00BF6F09" w:rsidRDefault="00BF6F09">
                      <w:pPr>
                        <w:rPr>
                          <w:rFonts w:ascii="Berlin Sans FB Demi" w:hAnsi="Berlin Sans FB Demi"/>
                          <w:color w:val="FFFFFF" w:themeColor="background1"/>
                          <w:sz w:val="24"/>
                          <w:szCs w:val="28"/>
                        </w:rPr>
                      </w:pPr>
                    </w:p>
                    <w:p w14:paraId="715A59A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b/>
                          <w:bCs/>
                          <w:color w:val="FFFFFF" w:themeColor="background1"/>
                          <w:kern w:val="0"/>
                          <w:sz w:val="36"/>
                          <w:szCs w:val="36"/>
                        </w:rPr>
                        <w:t>Contoh Layanan Middleware</w:t>
                      </w:r>
                    </w:p>
                    <w:p w14:paraId="322DA81E"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1. Messaging Middleware</w:t>
                      </w:r>
                    </w:p>
                    <w:p w14:paraId="1C9761F0"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Menyimpan data dalam suatu antrian message jika mesin tujuan  sedang mati atau overloaded.</w:t>
                      </w:r>
                    </w:p>
                    <w:p w14:paraId="7695024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Mungkin berisi business logic yang merutekan message ke ujuan sebenarnya dan memformat ulang data lebih tepat.</w:t>
                      </w:r>
                    </w:p>
                    <w:p w14:paraId="4D84A885"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Sama seperti sistem messaging email, kecuali messaging middleware digunakan untuk mengirim data antar aplikasi.</w:t>
                      </w:r>
                    </w:p>
                    <w:p w14:paraId="7541CA9C"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2. Transaction Monitor</w:t>
                      </w:r>
                    </w:p>
                    <w:p w14:paraId="7806A9C5"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Produk pertama yang disebut middleware.</w:t>
                      </w:r>
                    </w:p>
                    <w:p w14:paraId="32ABE85F"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Menempati posisi antara permintaan dari program client dan database, untuk menyakinkan bahwa semua transaksi ke database terlayani dengan baik.</w:t>
                      </w:r>
                    </w:p>
                    <w:p w14:paraId="07FE5D75"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3. Distributed Object Middleware</w:t>
                      </w:r>
                    </w:p>
                    <w:p w14:paraId="4453F5EB" w14:textId="77777777" w:rsidR="00BF6F09" w:rsidRPr="0022617E" w:rsidRDefault="00BF6F09">
                      <w:pPr>
                        <w:widowControl/>
                        <w:ind w:firstLine="284"/>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 Contoh: RPC, CORBA dan DCOM/COM</w:t>
                      </w:r>
                    </w:p>
                    <w:p w14:paraId="640E1CD9"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4. Middleware basis data</w:t>
                      </w:r>
                    </w:p>
                    <w:p w14:paraId="0C75A0EE"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menyediakan antarmuka antara sebuah query dengan beberapa database yang terdistribusi.</w:t>
                      </w:r>
                    </w:p>
                    <w:p w14:paraId="17AB73C0" w14:textId="77777777" w:rsidR="00BF6F09" w:rsidRPr="0022617E" w:rsidRDefault="00BF6F09">
                      <w:pPr>
                        <w:widowControl/>
                        <w:ind w:firstLine="426"/>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Contoh: JDBC, ODBC, dan ADO.NET</w:t>
                      </w:r>
                    </w:p>
                    <w:p w14:paraId="27844373" w14:textId="77777777" w:rsidR="00BF6F09" w:rsidRPr="0022617E" w:rsidRDefault="00BF6F09">
                      <w:pPr>
                        <w:widowControl/>
                        <w:rPr>
                          <w:rFonts w:ascii="Berlin Sans FB Demi" w:eastAsia="Times New Roman" w:hAnsi="Berlin Sans FB Demi" w:cs="Arial"/>
                          <w:color w:val="FFFFFF" w:themeColor="background1"/>
                          <w:kern w:val="0"/>
                          <w:sz w:val="23"/>
                          <w:szCs w:val="23"/>
                        </w:rPr>
                      </w:pPr>
                      <w:r w:rsidRPr="0022617E">
                        <w:rPr>
                          <w:rFonts w:ascii="Berlin Sans FB Demi" w:eastAsia="Times New Roman" w:hAnsi="Berlin Sans FB Demi" w:cs="Arial"/>
                          <w:color w:val="FFFFFF" w:themeColor="background1"/>
                          <w:kern w:val="0"/>
                          <w:sz w:val="24"/>
                          <w:szCs w:val="24"/>
                        </w:rPr>
                        <w:t>5. Application Server Middleware</w:t>
                      </w:r>
                    </w:p>
                    <w:p w14:paraId="181C5D2F" w14:textId="275553F3" w:rsidR="00BF6F09" w:rsidRPr="0022617E" w:rsidRDefault="00BF6F09">
                      <w:pPr>
                        <w:widowControl/>
                        <w:rPr>
                          <w:rFonts w:ascii="Berlin Sans FB Demi" w:eastAsiaTheme="minorEastAsia" w:hAnsi="Berlin Sans FB Demi" w:cs="Arial"/>
                          <w:color w:val="FFFFFF" w:themeColor="background1"/>
                          <w:kern w:val="0"/>
                          <w:sz w:val="24"/>
                          <w:szCs w:val="24"/>
                        </w:rPr>
                      </w:pPr>
                      <w:r w:rsidRPr="0022617E">
                        <w:rPr>
                          <w:rFonts w:ascii="Berlin Sans FB Demi" w:eastAsia="Times New Roman" w:hAnsi="Berlin Sans FB Demi" w:cs="Arial"/>
                          <w:color w:val="FFFFFF" w:themeColor="background1"/>
                          <w:kern w:val="0"/>
                          <w:sz w:val="24"/>
                          <w:szCs w:val="24"/>
                        </w:rPr>
                        <w:t>J2EE Application Server, Oracle Application Server.Saat ini,hamper seluruh aplikasi terdistribusi dibangun dengan menggunakan middleware.</w:t>
                      </w:r>
                    </w:p>
                    <w:p w14:paraId="0F824D26" w14:textId="14D6634E" w:rsidR="00BF6F09" w:rsidRPr="0022617E" w:rsidRDefault="00BF6F09">
                      <w:pPr>
                        <w:widowControl/>
                        <w:rPr>
                          <w:rFonts w:ascii="Berlin Sans FB Demi" w:eastAsiaTheme="minorEastAsia" w:hAnsi="Berlin Sans FB Demi" w:cs="Arial"/>
                          <w:color w:val="FFFFFF" w:themeColor="background1"/>
                          <w:kern w:val="0"/>
                          <w:sz w:val="24"/>
                          <w:szCs w:val="24"/>
                        </w:rPr>
                      </w:pPr>
                    </w:p>
                    <w:p w14:paraId="7FAC5929" w14:textId="11E57215" w:rsidR="00BF6F09" w:rsidRPr="0022617E" w:rsidRDefault="00BF6F09">
                      <w:pPr>
                        <w:widowControl/>
                        <w:rPr>
                          <w:rFonts w:ascii="Berlin Sans FB Demi" w:eastAsiaTheme="minorEastAsia" w:hAnsi="Berlin Sans FB Demi" w:cs="Arial"/>
                          <w:color w:val="FFFFFF" w:themeColor="background1"/>
                          <w:kern w:val="0"/>
                          <w:sz w:val="24"/>
                          <w:szCs w:val="24"/>
                        </w:rPr>
                      </w:pPr>
                    </w:p>
                    <w:p w14:paraId="2A565098" w14:textId="4C5E9D34" w:rsidR="00BF6F09" w:rsidRPr="0022617E" w:rsidRDefault="00BF6F09">
                      <w:pPr>
                        <w:widowControl/>
                        <w:rPr>
                          <w:rFonts w:ascii="Berlin Sans FB Demi" w:eastAsiaTheme="minorEastAsia" w:hAnsi="Berlin Sans FB Demi" w:cs="Arial"/>
                          <w:color w:val="FFFFFF" w:themeColor="background1"/>
                          <w:kern w:val="0"/>
                          <w:sz w:val="24"/>
                          <w:szCs w:val="24"/>
                        </w:rPr>
                      </w:pPr>
                    </w:p>
                    <w:p w14:paraId="64C1A064" w14:textId="7333079F" w:rsidR="00BF6F09" w:rsidRPr="0022617E" w:rsidRDefault="00BF6F09">
                      <w:pPr>
                        <w:widowControl/>
                        <w:rPr>
                          <w:rFonts w:ascii="Berlin Sans FB Demi" w:eastAsiaTheme="minorEastAsia" w:hAnsi="Berlin Sans FB Demi" w:cs="Arial"/>
                          <w:color w:val="FFFFFF" w:themeColor="background1"/>
                          <w:kern w:val="0"/>
                          <w:sz w:val="24"/>
                          <w:szCs w:val="24"/>
                        </w:rPr>
                      </w:pPr>
                    </w:p>
                    <w:p w14:paraId="07B8632A" w14:textId="47C0F43C" w:rsidR="00BF6F09" w:rsidRPr="0022617E" w:rsidRDefault="00BF6F09">
                      <w:pPr>
                        <w:widowControl/>
                        <w:rPr>
                          <w:rFonts w:ascii="Berlin Sans FB Demi" w:eastAsiaTheme="minorEastAsia" w:hAnsi="Berlin Sans FB Demi" w:cs="Arial"/>
                          <w:color w:val="FFFFFF" w:themeColor="background1"/>
                          <w:kern w:val="0"/>
                          <w:sz w:val="24"/>
                          <w:szCs w:val="24"/>
                        </w:rPr>
                      </w:pPr>
                    </w:p>
                    <w:p w14:paraId="5066818E" w14:textId="77777777" w:rsidR="00BF6F09" w:rsidRPr="0022617E" w:rsidRDefault="00BF6F09">
                      <w:pPr>
                        <w:widowControl/>
                        <w:rPr>
                          <w:rFonts w:ascii="Berlin Sans FB Demi" w:eastAsiaTheme="minorEastAsia" w:hAnsi="Berlin Sans FB Demi"/>
                          <w:color w:val="000000" w:themeColor="text1"/>
                          <w:kern w:val="0"/>
                          <w:sz w:val="24"/>
                          <w:szCs w:val="24"/>
                          <w:shd w:val="clear" w:color="auto" w:fill="FFFFFF"/>
                        </w:rPr>
                      </w:pPr>
                    </w:p>
                    <w:p w14:paraId="132F95B7" w14:textId="77777777" w:rsidR="00BF6F09" w:rsidRPr="0022617E" w:rsidRDefault="00BF6F09">
                      <w:pPr>
                        <w:widowControl/>
                        <w:rPr>
                          <w:rFonts w:ascii="Berlin Sans FB Demi" w:eastAsia="Times New Roman" w:hAnsi="Berlin Sans FB Demi" w:cs="Arial"/>
                          <w:color w:val="FFFFFF" w:themeColor="background1"/>
                          <w:kern w:val="0"/>
                          <w:sz w:val="23"/>
                          <w:szCs w:val="23"/>
                        </w:rPr>
                      </w:pPr>
                    </w:p>
                    <w:p w14:paraId="238F4574" w14:textId="77777777" w:rsidR="00BF6F09" w:rsidRPr="0022617E" w:rsidRDefault="00BF6F09">
                      <w:pPr>
                        <w:rPr>
                          <w:rFonts w:ascii="Berlin Sans FB Demi" w:hAnsi="Berlin Sans FB Demi"/>
                          <w:color w:val="FFFFFF" w:themeColor="background1"/>
                          <w:sz w:val="22"/>
                          <w:szCs w:val="24"/>
                        </w:rPr>
                      </w:pPr>
                    </w:p>
                    <w:p w14:paraId="4A6840EA" w14:textId="77777777" w:rsidR="00BF6F09" w:rsidRPr="0022617E" w:rsidRDefault="00BF6F09">
                      <w:pPr>
                        <w:rPr>
                          <w:rFonts w:ascii="Berlin Sans FB Demi" w:hAnsi="Berlin Sans FB Demi"/>
                          <w:color w:val="FFFFFF" w:themeColor="background1"/>
                          <w:sz w:val="22"/>
                          <w:szCs w:val="24"/>
                        </w:rPr>
                      </w:pPr>
                    </w:p>
                    <w:p w14:paraId="1C8F3FAE" w14:textId="77777777" w:rsidR="00BF6F09" w:rsidRDefault="00BF6F09">
                      <w:pPr>
                        <w:rPr>
                          <w:rFonts w:ascii="Berlin Sans FB Demi" w:hAnsi="Berlin Sans FB Demi"/>
                          <w:sz w:val="32"/>
                          <w:szCs w:val="36"/>
                        </w:rPr>
                      </w:pPr>
                    </w:p>
                    <w:p w14:paraId="3E8AB48D" w14:textId="77777777" w:rsidR="00BF6F09" w:rsidRDefault="00BF6F09">
                      <w:pPr>
                        <w:adjustRightInd w:val="0"/>
                        <w:snapToGrid w:val="0"/>
                        <w:spacing w:line="640" w:lineRule="exact"/>
                        <w:jc w:val="center"/>
                        <w:rPr>
                          <w:rFonts w:ascii="Microsoft YaHei" w:eastAsia="Microsoft YaHei" w:hAnsi="Microsoft YaHei"/>
                          <w:color w:val="FFFFFF" w:themeColor="background1"/>
                          <w:sz w:val="34"/>
                          <w:szCs w:val="34"/>
                        </w:rPr>
                      </w:pPr>
                    </w:p>
                  </w:txbxContent>
                </v:textbox>
              </v:shape>
            </w:pict>
          </mc:Fallback>
        </mc:AlternateContent>
      </w:r>
    </w:p>
    <w:p w14:paraId="45010E8E" w14:textId="12DC4EEC" w:rsidR="0022617E" w:rsidRPr="0004011C" w:rsidRDefault="0022617E">
      <w:pPr>
        <w:ind w:firstLine="420"/>
        <w:rPr>
          <w:sz w:val="22"/>
        </w:rPr>
      </w:pPr>
    </w:p>
    <w:p w14:paraId="7036CF63" w14:textId="02218E39" w:rsidR="0022617E" w:rsidRPr="0004011C" w:rsidRDefault="0022617E">
      <w:pPr>
        <w:widowControl/>
        <w:jc w:val="left"/>
        <w:rPr>
          <w:sz w:val="22"/>
        </w:rPr>
      </w:pPr>
      <w:r w:rsidRPr="0004011C">
        <w:rPr>
          <w:sz w:val="22"/>
        </w:rPr>
        <w:br w:type="page"/>
      </w:r>
    </w:p>
    <w:p w14:paraId="3DFC7BA3" w14:textId="3CF30095" w:rsidR="0004011C" w:rsidRPr="0004011C" w:rsidRDefault="00275170">
      <w:pPr>
        <w:ind w:firstLine="420"/>
        <w:rPr>
          <w:sz w:val="22"/>
        </w:rPr>
      </w:pPr>
      <w:r w:rsidRPr="0004011C">
        <w:rPr>
          <w:noProof/>
          <w:sz w:val="22"/>
          <w:lang w:val="id-ID"/>
        </w:rPr>
        <w:lastRenderedPageBreak/>
        <mc:AlternateContent>
          <mc:Choice Requires="wps">
            <w:drawing>
              <wp:anchor distT="0" distB="0" distL="114300" distR="114300" simplePos="0" relativeHeight="251598848" behindDoc="1" locked="0" layoutInCell="1" allowOverlap="1" wp14:anchorId="6416462E" wp14:editId="2A03BDB9">
                <wp:simplePos x="0" y="0"/>
                <wp:positionH relativeFrom="column">
                  <wp:posOffset>-475615</wp:posOffset>
                </wp:positionH>
                <wp:positionV relativeFrom="paragraph">
                  <wp:posOffset>285750</wp:posOffset>
                </wp:positionV>
                <wp:extent cx="5457825" cy="8706485"/>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87064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2385D17" w14:textId="633C70EE" w:rsidR="00BF6F09" w:rsidRDefault="00BF6F09" w:rsidP="0021211C">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11C">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database baru Namanya: middleware</w:t>
                            </w:r>
                          </w:p>
                          <w:p w14:paraId="20C54250" w14:textId="1BD25FB4"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E3C1D" w14:textId="6745242C"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9A956" w14:textId="56324406"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876B7" w14:textId="77777777" w:rsidR="00BF6F09" w:rsidRPr="0021211C"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4BAC8" w14:textId="48FEC4A2" w:rsidR="00BF6F09" w:rsidRDefault="00BF6F09" w:rsidP="0021211C">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 dulu di .env supaya bisa tersambung ke database:middleware</w:t>
                            </w:r>
                          </w:p>
                          <w:p w14:paraId="70CA4A7F" w14:textId="5D9B6397"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87272" w14:textId="4F5B4A0B"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45E89" w14:textId="001BA61C"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028DC" w14:textId="40F13BFE"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74D21" w14:textId="19115B86"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0DDF9" w14:textId="38807F6F"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5A755" w14:textId="521131D5"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19CEE" w14:textId="50DE4D85"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0D947" w14:textId="77777777" w:rsidR="00BF6F09" w:rsidRDefault="00BF6F09" w:rsidP="002922C4">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Selanjutnya baru disetting </w:t>
                            </w:r>
                            <w:r w:rsidRPr="008E046B">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appServicProvider</w:t>
                            </w:r>
                          </w:p>
                          <w:p w14:paraId="09DC194F" w14:textId="019F52CD"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29F9C" w14:textId="1E52235A"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2FAF4" w14:textId="69023283"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8BD8F" w14:textId="2B6CD4FE"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33D70A" w14:textId="24CD480B"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518451" w14:textId="3C4E0BB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441BA" w14:textId="1EFA32AC"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76A980" w14:textId="06519C7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C82EF" w14:textId="2367CE6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665D6" w14:textId="535DBED3"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E76B3" w14:textId="7ECC86E4"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FDF2E" w14:textId="04018F0D"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9A70F" w14:textId="1AEAD34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802B1" w14:textId="574C071B"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9899A" w14:textId="5AE096E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A4ACC" w14:textId="26E4725E"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4362C" w14:textId="6F4692A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542C7" w14:textId="0A8F76A2"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C6CA05" w14:textId="3140E464"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6A5E6" w14:textId="45972CAA"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953DE" w14:textId="3C334AE2"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C94C6" w14:textId="7777777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46EDF" w14:textId="516A3A41"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49BF8E" w14:textId="7777777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F0A37" w14:textId="67364CE1" w:rsidR="00BF6F09" w:rsidRPr="0021211C" w:rsidRDefault="00BF6F09" w:rsidP="001D713C">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416462E" id="Text Box 2" o:spid="_x0000_s1039" type="#_x0000_t202" style="position:absolute;left:0;text-align:left;margin-left:-37.45pt;margin-top:22.5pt;width:429.75pt;height:685.5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" filled="f" stroked="f" strokeweight="2pt">
                <v:textbox>
                  <w:txbxContent>
                    <w:p w14:paraId="72385D17" w14:textId="633C70EE" w:rsidR="00BF6F09" w:rsidRDefault="00BF6F09" w:rsidP="0021211C">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11C">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database baru Namanya: middleware</w:t>
                      </w:r>
                    </w:p>
                    <w:p w14:paraId="20C54250" w14:textId="1BD25FB4"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E3C1D" w14:textId="6745242C"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9A956" w14:textId="56324406" w:rsidR="00BF6F09"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876B7" w14:textId="77777777" w:rsidR="00BF6F09" w:rsidRPr="0021211C" w:rsidRDefault="00BF6F09" w:rsidP="0021211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4BAC8" w14:textId="48FEC4A2" w:rsidR="00BF6F09" w:rsidRDefault="00BF6F09" w:rsidP="0021211C">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 dulu di .env supaya bisa tersambung ke database:middleware</w:t>
                      </w:r>
                    </w:p>
                    <w:p w14:paraId="70CA4A7F" w14:textId="5D9B6397"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87272" w14:textId="4F5B4A0B"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45E89" w14:textId="001BA61C"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028DC" w14:textId="40F13BFE"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74D21" w14:textId="19115B86"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0DDF9" w14:textId="38807F6F"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5A755" w14:textId="521131D5"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19CEE" w14:textId="50DE4D85" w:rsidR="00BF6F09" w:rsidRDefault="00BF6F09" w:rsidP="002922C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0D947" w14:textId="77777777" w:rsidR="00BF6F09" w:rsidRDefault="00BF6F09" w:rsidP="002922C4">
                      <w:pPr>
                        <w:pStyle w:val="ListParagraph"/>
                        <w:numPr>
                          <w:ilvl w:val="0"/>
                          <w:numId w:val="3"/>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Selanjutnya baru disetting </w:t>
                      </w:r>
                      <w:r w:rsidRPr="008E046B">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appServicProvider</w:t>
                      </w:r>
                    </w:p>
                    <w:p w14:paraId="09DC194F" w14:textId="019F52CD"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29F9C" w14:textId="1E52235A"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2FAF4" w14:textId="69023283"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8BD8F" w14:textId="2B6CD4FE"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33D70A" w14:textId="24CD480B"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518451" w14:textId="3C4E0BB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441BA" w14:textId="1EFA32AC"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76A980" w14:textId="06519C7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C82EF" w14:textId="2367CE6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665D6" w14:textId="535DBED3"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E76B3" w14:textId="7ECC86E4"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FDF2E" w14:textId="04018F0D"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9A70F" w14:textId="1AEAD34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802B1" w14:textId="574C071B"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9899A" w14:textId="5AE096E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A4ACC" w14:textId="26E4725E"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4362C" w14:textId="6F4692A9"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542C7" w14:textId="0A8F76A2"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C6CA05" w14:textId="3140E464"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6A5E6" w14:textId="45972CAA"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953DE" w14:textId="3C334AE2"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C94C6" w14:textId="7777777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46EDF" w14:textId="516A3A41"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49BF8E" w14:textId="77777777" w:rsidR="00BF6F09" w:rsidRDefault="00BF6F09" w:rsidP="001D713C">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F0A37" w14:textId="67364CE1" w:rsidR="00BF6F09" w:rsidRPr="0021211C" w:rsidRDefault="00BF6F09" w:rsidP="001D713C">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v:shape>
            </w:pict>
          </mc:Fallback>
        </mc:AlternateContent>
      </w:r>
      <w:r>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0048" behindDoc="0" locked="0" layoutInCell="1" allowOverlap="1" wp14:anchorId="01718653" wp14:editId="48F2595A">
            <wp:simplePos x="0" y="0"/>
            <wp:positionH relativeFrom="column">
              <wp:posOffset>81280</wp:posOffset>
            </wp:positionH>
            <wp:positionV relativeFrom="paragraph">
              <wp:posOffset>3490595</wp:posOffset>
            </wp:positionV>
            <wp:extent cx="2949575" cy="3263265"/>
            <wp:effectExtent l="0" t="0" r="3175"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5913" t="11515" r="60908" b="42862"/>
                    <a:stretch/>
                  </pic:blipFill>
                  <pic:spPr bwMode="auto">
                    <a:xfrm>
                      <a:off x="0" y="0"/>
                      <a:ext cx="2949575" cy="3263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2C4">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35712" behindDoc="1" locked="0" layoutInCell="1" allowOverlap="1" wp14:anchorId="04009E8A" wp14:editId="795D0A60">
            <wp:simplePos x="0" y="0"/>
            <wp:positionH relativeFrom="column">
              <wp:posOffset>33793</wp:posOffset>
            </wp:positionH>
            <wp:positionV relativeFrom="paragraph">
              <wp:posOffset>1581868</wp:posOffset>
            </wp:positionV>
            <wp:extent cx="2543810" cy="1375410"/>
            <wp:effectExtent l="0" t="0" r="8890" b="0"/>
            <wp:wrapTight wrapText="bothSides">
              <wp:wrapPolygon edited="0">
                <wp:start x="0" y="0"/>
                <wp:lineTo x="0" y="21241"/>
                <wp:lineTo x="21514" y="21241"/>
                <wp:lineTo x="2151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6318" t="22077" r="71204" b="65952"/>
                    <a:stretch/>
                  </pic:blipFill>
                  <pic:spPr bwMode="auto">
                    <a:xfrm>
                      <a:off x="0" y="0"/>
                      <a:ext cx="2543810" cy="137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11C">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19328" behindDoc="0" locked="0" layoutInCell="1" allowOverlap="1" wp14:anchorId="239C178E" wp14:editId="42834851">
            <wp:simplePos x="0" y="0"/>
            <wp:positionH relativeFrom="column">
              <wp:posOffset>81280</wp:posOffset>
            </wp:positionH>
            <wp:positionV relativeFrom="paragraph">
              <wp:posOffset>617689</wp:posOffset>
            </wp:positionV>
            <wp:extent cx="3195955" cy="553720"/>
            <wp:effectExtent l="0" t="0" r="4445" b="0"/>
            <wp:wrapThrough wrapText="bothSides">
              <wp:wrapPolygon edited="0">
                <wp:start x="0" y="0"/>
                <wp:lineTo x="0" y="20807"/>
                <wp:lineTo x="21501" y="20807"/>
                <wp:lineTo x="21501"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4326" r="92439" b="63349"/>
                    <a:stretch/>
                  </pic:blipFill>
                  <pic:spPr bwMode="auto">
                    <a:xfrm>
                      <a:off x="0" y="0"/>
                      <a:ext cx="3195955" cy="553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11C" w:rsidRPr="0004011C">
        <w:rPr>
          <w:noProof/>
          <w:sz w:val="22"/>
          <w:lang w:val="id-ID"/>
        </w:rPr>
        <mc:AlternateContent>
          <mc:Choice Requires="wps">
            <w:drawing>
              <wp:anchor distT="0" distB="0" distL="114300" distR="114300" simplePos="0" relativeHeight="251577344" behindDoc="0" locked="0" layoutInCell="1" allowOverlap="1" wp14:anchorId="01AD43BC" wp14:editId="3C35857B">
                <wp:simplePos x="0" y="0"/>
                <wp:positionH relativeFrom="column">
                  <wp:posOffset>1123950</wp:posOffset>
                </wp:positionH>
                <wp:positionV relativeFrom="paragraph">
                  <wp:posOffset>-638175</wp:posOffset>
                </wp:positionV>
                <wp:extent cx="2646927" cy="723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646927" cy="723900"/>
                        </a:xfrm>
                        <a:prstGeom prst="rect">
                          <a:avLst/>
                        </a:prstGeom>
                        <a:noFill/>
                        <a:ln>
                          <a:noFill/>
                        </a:ln>
                        <a:effectLst/>
                      </wps:spPr>
                      <wps:txbx>
                        <w:txbxContent>
                          <w:p w14:paraId="204403A6" w14:textId="4545DBBC" w:rsidR="00BF6F09" w:rsidRPr="0022617E" w:rsidRDefault="00BF6F09" w:rsidP="0022617E">
                            <w:pPr>
                              <w:ind w:firstLine="420"/>
                              <w:jc w:val="center"/>
                              <w:rPr>
                                <w:b/>
                                <w:noProof/>
                                <w:color w:val="000000" w:themeColor="text1"/>
                                <w:sz w:val="56"/>
                                <w:szCs w:val="56"/>
                                <w:lang w:val="id-I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lang w:val="id-I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Tutorial</w:t>
                            </w:r>
                          </w:p>
                          <w:p w14:paraId="3C0590C0" w14:textId="77777777" w:rsidR="00BF6F09" w:rsidRDefault="00BF6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43BC" id="Text Box 26" o:spid="_x0000_s1040" type="#_x0000_t202" style="position:absolute;left:0;text-align:left;margin-left:88.5pt;margin-top:-50.25pt;width:208.4pt;height:5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" filled="f" stroked="f">
                <v:textbox>
                  <w:txbxContent>
                    <w:p w14:paraId="204403A6" w14:textId="4545DBBC" w:rsidR="00BF6F09" w:rsidRPr="0022617E" w:rsidRDefault="00BF6F09" w:rsidP="0022617E">
                      <w:pPr>
                        <w:ind w:firstLine="420"/>
                        <w:jc w:val="center"/>
                        <w:rPr>
                          <w:b/>
                          <w:noProof/>
                          <w:color w:val="000000" w:themeColor="text1"/>
                          <w:sz w:val="56"/>
                          <w:szCs w:val="56"/>
                          <w:lang w:val="id-I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lang w:val="id-I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Tutorial</w:t>
                      </w:r>
                    </w:p>
                    <w:p w14:paraId="3C0590C0" w14:textId="77777777" w:rsidR="00BF6F09" w:rsidRDefault="00BF6F09"/>
                  </w:txbxContent>
                </v:textbox>
              </v:shape>
            </w:pict>
          </mc:Fallback>
        </mc:AlternateContent>
      </w:r>
      <w:r w:rsidR="0004011C" w:rsidRPr="0004011C">
        <w:rPr>
          <w:noProof/>
          <w:sz w:val="28"/>
          <w:lang w:val="id-ID"/>
        </w:rPr>
        <mc:AlternateContent>
          <mc:Choice Requires="wps">
            <w:drawing>
              <wp:anchor distT="0" distB="0" distL="114300" distR="114300" simplePos="0" relativeHeight="251566080" behindDoc="0" locked="0" layoutInCell="1" allowOverlap="1" wp14:anchorId="08C2B45D" wp14:editId="44B16705">
                <wp:simplePos x="0" y="0"/>
                <wp:positionH relativeFrom="column">
                  <wp:posOffset>2155825</wp:posOffset>
                </wp:positionH>
                <wp:positionV relativeFrom="paragraph">
                  <wp:posOffset>-1184275</wp:posOffset>
                </wp:positionV>
                <wp:extent cx="814390" cy="1998030"/>
                <wp:effectExtent l="284480" t="325120" r="22860" b="22860"/>
                <wp:wrapNone/>
                <wp:docPr id="25" name="Flowchart: Stored Data 25"/>
                <wp:cNvGraphicFramePr/>
                <a:graphic xmlns:a="http://schemas.openxmlformats.org/drawingml/2006/main">
                  <a:graphicData uri="http://schemas.microsoft.com/office/word/2010/wordprocessingShape">
                    <wps:wsp>
                      <wps:cNvSpPr/>
                      <wps:spPr>
                        <a:xfrm rot="5400000">
                          <a:off x="0" y="0"/>
                          <a:ext cx="814390" cy="1998030"/>
                        </a:xfrm>
                        <a:prstGeom prst="flowChartOnlineStorage">
                          <a:avLst/>
                        </a:prstGeom>
                        <a:solidFill>
                          <a:schemeClr val="bg1">
                            <a:lumMod val="95000"/>
                          </a:schemeClr>
                        </a:solidFill>
                        <a:ln>
                          <a:solidFill>
                            <a:schemeClr val="bg1">
                              <a:lumMod val="65000"/>
                            </a:schemeClr>
                          </a:solidFill>
                        </a:ln>
                        <a:effectLst>
                          <a:outerShdw blurRad="149987" dist="250190" dir="8460000" algn="ctr">
                            <a:srgbClr val="000000">
                              <a:alpha val="2800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59336"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5" o:spid="_x0000_s1026" type="#_x0000_t130" style="position:absolute;margin-left:169.75pt;margin-top:-93.25pt;width:64.15pt;height:157.35pt;rotation:90;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" fillcolor="#f2f2f2 [3052]" strokecolor="#a5a5a5 [2092]" strokeweight="2pt">
                <v:shadow on="t" color="black" opacity="18350f" offset="-5.40094mm,4.37361mm"/>
              </v:shape>
            </w:pict>
          </mc:Fallback>
        </mc:AlternateContent>
      </w:r>
      <w:r w:rsidR="008B1A4B" w:rsidRPr="0004011C">
        <w:rPr>
          <w:noProof/>
          <w:sz w:val="28"/>
          <w:lang w:val="id-ID"/>
        </w:rPr>
        <mc:AlternateContent>
          <mc:Choice Requires="wps">
            <w:drawing>
              <wp:anchor distT="0" distB="0" distL="114300" distR="114300" simplePos="0" relativeHeight="251554816" behindDoc="0" locked="0" layoutInCell="1" allowOverlap="1" wp14:anchorId="417E58C8" wp14:editId="270BE46A">
                <wp:simplePos x="0" y="0"/>
                <wp:positionH relativeFrom="column">
                  <wp:posOffset>-197485</wp:posOffset>
                </wp:positionH>
                <wp:positionV relativeFrom="paragraph">
                  <wp:posOffset>8576945</wp:posOffset>
                </wp:positionV>
                <wp:extent cx="715645" cy="278765"/>
                <wp:effectExtent l="4445" t="4445" r="11430" b="6350"/>
                <wp:wrapNone/>
                <wp:docPr id="10" name="Text Box 10"/>
                <wp:cNvGraphicFramePr/>
                <a:graphic xmlns:a="http://schemas.openxmlformats.org/drawingml/2006/main">
                  <a:graphicData uri="http://schemas.microsoft.com/office/word/2010/wordprocessingShape">
                    <wps:wsp>
                      <wps:cNvSpPr txBox="1"/>
                      <wps:spPr>
                        <a:xfrm>
                          <a:off x="0" y="0"/>
                          <a:ext cx="715645" cy="27876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40C9DC" w14:textId="7512BD3A" w:rsidR="00BF6F09" w:rsidRDefault="00BF6F09">
                            <w:pPr>
                              <w:rPr>
                                <w:rFonts w:ascii="Source Code Pro" w:hAnsi="Source Code Pro" w:cs="Source Code Pro"/>
                                <w:color w:val="FFFFFF" w:themeColor="background1"/>
                                <w:sz w:val="20"/>
                                <w:szCs w:val="20"/>
                              </w:rPr>
                            </w:pPr>
                            <w:r>
                              <w:rPr>
                                <w:rFonts w:ascii="Source Code Pro" w:hAnsi="Source Code Pro" w:cs="Source Code Pro"/>
                                <w:color w:val="FFFFFF" w:themeColor="background1"/>
                                <w:sz w:val="20"/>
                                <w:szCs w:val="20"/>
                              </w:rPr>
                              <w:t>William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7E58C8" id="Text Box 10" o:spid="_x0000_s1041" type="#_x0000_t202" style="position:absolute;left:0;text-align:left;margin-left:-15.55pt;margin-top:675.35pt;width:56.35pt;height:21.9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" filled="f" strokeweight=".5pt">
                <v:textbox>
                  <w:txbxContent>
                    <w:p w14:paraId="2740C9DC" w14:textId="7512BD3A" w:rsidR="00BF6F09" w:rsidRDefault="00BF6F09">
                      <w:pPr>
                        <w:rPr>
                          <w:rFonts w:ascii="Source Code Pro" w:hAnsi="Source Code Pro" w:cs="Source Code Pro"/>
                          <w:color w:val="FFFFFF" w:themeColor="background1"/>
                          <w:sz w:val="20"/>
                          <w:szCs w:val="20"/>
                        </w:rPr>
                      </w:pPr>
                      <w:r>
                        <w:rPr>
                          <w:rFonts w:ascii="Source Code Pro" w:hAnsi="Source Code Pro" w:cs="Source Code Pro"/>
                          <w:color w:val="FFFFFF" w:themeColor="background1"/>
                          <w:sz w:val="20"/>
                          <w:szCs w:val="20"/>
                        </w:rPr>
                        <w:t>William</w:t>
                      </w:r>
                    </w:p>
                  </w:txbxContent>
                </v:textbox>
              </v:shape>
            </w:pict>
          </mc:Fallback>
        </mc:AlternateContent>
      </w:r>
    </w:p>
    <w:p w14:paraId="4FD434F2" w14:textId="426CDE50" w:rsidR="0004011C" w:rsidRPr="0004011C" w:rsidRDefault="00BF6F09" w:rsidP="0004011C">
      <w:pPr>
        <w:rPr>
          <w:sz w:val="22"/>
        </w:rPr>
      </w:pPr>
      <w:r w:rsidRPr="0004011C">
        <w:rPr>
          <w:noProof/>
          <w:sz w:val="22"/>
          <w:lang w:val="id-ID"/>
        </w:rPr>
        <w:lastRenderedPageBreak/>
        <mc:AlternateContent>
          <mc:Choice Requires="wps">
            <w:drawing>
              <wp:anchor distT="0" distB="0" distL="114300" distR="114300" simplePos="0" relativeHeight="251665408" behindDoc="1" locked="0" layoutInCell="1" allowOverlap="1" wp14:anchorId="217CDF8F" wp14:editId="21640C7C">
                <wp:simplePos x="0" y="0"/>
                <wp:positionH relativeFrom="column">
                  <wp:posOffset>-308610</wp:posOffset>
                </wp:positionH>
                <wp:positionV relativeFrom="paragraph">
                  <wp:posOffset>-135255</wp:posOffset>
                </wp:positionV>
                <wp:extent cx="5457825" cy="8428355"/>
                <wp:effectExtent l="0" t="0" r="0" b="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842835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3A326FA" w14:textId="77777777" w:rsidR="00BF6F09" w:rsidRDefault="00BF6F09" w:rsidP="0027517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B0DF3" w14:textId="1B054E7A" w:rsidR="00BF6F09" w:rsidRPr="008309E4"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setting di bagian appSercicProvider, selanjutnya kita buat view, fungsi dari view sebagai halaman depan dari website yang kita punya dan cara membuat view itu kita pergi ke terminal lalu ketik:</w:t>
                            </w:r>
                          </w:p>
                          <w:p w14:paraId="1514B197" w14:textId="07184006"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CE7F7" w14:textId="2F3BDB01"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D7AE6" w14:textId="0570929D"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54855" w14:textId="27A4C0AB"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2726" w14:textId="2D6AE480"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CDA8A" w14:textId="65E8CA61"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8DAF5" w14:textId="1EE4BC2D"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3D5A7" w14:textId="186219C8"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3D3B8" w14:textId="77777777"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DB44E" w14:textId="335E0EC5" w:rsidR="00BF6F09" w:rsidRPr="008309E4"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Selanjutnya buat migrate dulu, untuk mengelola database dengan lebih mudah. Dengan menggunakan migration, kita bisa membuat table data dengan lebih mudah dan cepat, cara membuatnya dengan ketik:</w:t>
                            </w:r>
                          </w:p>
                          <w:p w14:paraId="0EB0DC6E" w14:textId="5ACC10A0"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6A22A" w14:textId="50A80F81"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7B76E" w14:textId="57F4E28F"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45B7E" w14:textId="0456DEEC"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2B7AA" w14:textId="4A3CA383"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9BF9F" w14:textId="7518E0DE"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7A7FF" w14:textId="4774CB83"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02D50" w14:textId="0FC75645"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5405F" w14:textId="14C37C44"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30B01" w14:textId="0049F817"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F2BDA" w14:textId="659976E8" w:rsidR="00BF6F09"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Selanjutnya buat akun dengan pencet register</w:t>
                            </w:r>
                          </w:p>
                          <w:p w14:paraId="4B7385EF" w14:textId="35FFDFD2"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29950" w14:textId="38003AA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7C38E" w14:textId="1F760E1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6F9E6" w14:textId="19AD9DD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DC854" w14:textId="3E4B1C54"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A85E0" w14:textId="773EC786"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96820" w14:textId="529C649F"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D0F29" w14:textId="59CB8B3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85EFF" w14:textId="06514850"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FD949" w14:textId="4D4FB68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99623" w14:textId="1EA1685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DB869" w14:textId="77777777" w:rsidR="00BF6F09" w:rsidRP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72DDF" w14:textId="4D4B4DD3" w:rsidR="00BF6F09" w:rsidRPr="00032DB5"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DF314" w14:textId="4E933ECE" w:rsidR="00BF6F09" w:rsidRPr="00275170" w:rsidRDefault="00BF6F09" w:rsidP="00275170">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307E8" w14:textId="77777777" w:rsidR="00BF6F09" w:rsidRPr="0021211C" w:rsidRDefault="00BF6F09" w:rsidP="00275170">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17CDF8F" id="_x0000_s1042" type="#_x0000_t202" style="position:absolute;left:0;text-align:left;margin-left:-24.3pt;margin-top:-10.65pt;width:429.75pt;height:663.6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" filled="f" stroked="f" strokeweight="2pt">
                <v:textbox>
                  <w:txbxContent>
                    <w:p w14:paraId="13A326FA" w14:textId="77777777" w:rsidR="00BF6F09" w:rsidRDefault="00BF6F09" w:rsidP="0027517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B0DF3" w14:textId="1B054E7A" w:rsidR="00BF6F09" w:rsidRPr="008309E4"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setting di bagian appSercicProvider, selanjutnya kita buat view, fungsi dari view sebagai halaman depan dari website yang kita punya dan cara membuat view itu kita pergi ke terminal lalu ketik:</w:t>
                      </w:r>
                    </w:p>
                    <w:p w14:paraId="1514B197" w14:textId="07184006"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CE7F7" w14:textId="2F3BDB01"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D7AE6" w14:textId="0570929D"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54855" w14:textId="27A4C0AB"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2726" w14:textId="2D6AE480"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CDA8A" w14:textId="65E8CA61"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8DAF5" w14:textId="1EE4BC2D"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3D5A7" w14:textId="186219C8"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3D3B8" w14:textId="77777777" w:rsidR="00BF6F09" w:rsidRDefault="00BF6F09" w:rsidP="0056769B">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DB44E" w14:textId="335E0EC5" w:rsidR="00BF6F09" w:rsidRPr="008309E4"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Selanjutnya buat migrate dulu, untuk mengelola database dengan lebih mudah. Dengan menggunakan migration, kita bisa membuat table data dengan lebih mudah dan cepat, cara membuatnya dengan ketik:</w:t>
                      </w:r>
                    </w:p>
                    <w:p w14:paraId="0EB0DC6E" w14:textId="5ACC10A0"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6A22A" w14:textId="50A80F81"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7B76E" w14:textId="57F4E28F"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45B7E" w14:textId="0456DEEC"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2B7AA" w14:textId="4A3CA383"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9BF9F" w14:textId="7518E0DE"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7A7FF" w14:textId="4774CB83"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02D50" w14:textId="0FC75645"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5405F" w14:textId="14C37C44"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30B01" w14:textId="0049F817" w:rsidR="00BF6F09" w:rsidRDefault="00BF6F09" w:rsidP="00032DB5">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F2BDA" w14:textId="659976E8" w:rsidR="00BF6F09" w:rsidRDefault="00BF6F09" w:rsidP="008309E4">
                      <w:pPr>
                        <w:pStyle w:val="ListParagraph"/>
                        <w:numPr>
                          <w:ilvl w:val="0"/>
                          <w:numId w:val="7"/>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Selanjutnya buat akun dengan pencet register</w:t>
                      </w:r>
                    </w:p>
                    <w:p w14:paraId="4B7385EF" w14:textId="35FFDFD2"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29950" w14:textId="38003AA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7C38E" w14:textId="1F760E1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6F9E6" w14:textId="19AD9DD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DC854" w14:textId="3E4B1C54"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A85E0" w14:textId="773EC786"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96820" w14:textId="529C649F"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D0F29" w14:textId="59CB8B3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85EFF" w14:textId="06514850"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FD949" w14:textId="4D4FB68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99623" w14:textId="1EA1685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DB869" w14:textId="77777777" w:rsidR="00BF6F09" w:rsidRP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72DDF" w14:textId="4D4B4DD3" w:rsidR="00BF6F09" w:rsidRPr="00032DB5"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DF314" w14:textId="4E933ECE" w:rsidR="00BF6F09" w:rsidRPr="00275170" w:rsidRDefault="00BF6F09" w:rsidP="00275170">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307E8" w14:textId="77777777" w:rsidR="00BF6F09" w:rsidRPr="0021211C" w:rsidRDefault="00BF6F09" w:rsidP="00275170">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v:shape>
            </w:pict>
          </mc:Fallback>
        </mc:AlternateContent>
      </w:r>
      <w:r>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91008" behindDoc="0" locked="0" layoutInCell="1" allowOverlap="1" wp14:anchorId="4EBF4411" wp14:editId="509371F9">
            <wp:simplePos x="0" y="0"/>
            <wp:positionH relativeFrom="column">
              <wp:posOffset>216590</wp:posOffset>
            </wp:positionH>
            <wp:positionV relativeFrom="paragraph">
              <wp:posOffset>5358572</wp:posOffset>
            </wp:positionV>
            <wp:extent cx="5868035" cy="213487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18795" t="9972" r="18727" b="49594"/>
                    <a:stretch/>
                  </pic:blipFill>
                  <pic:spPr bwMode="auto">
                    <a:xfrm>
                      <a:off x="0" y="0"/>
                      <a:ext cx="5868035" cy="213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DB5">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85888" behindDoc="0" locked="0" layoutInCell="1" allowOverlap="1" wp14:anchorId="5B4E5D8B" wp14:editId="17E3A680">
            <wp:simplePos x="0" y="0"/>
            <wp:positionH relativeFrom="column">
              <wp:posOffset>271780</wp:posOffset>
            </wp:positionH>
            <wp:positionV relativeFrom="paragraph">
              <wp:posOffset>3211830</wp:posOffset>
            </wp:positionV>
            <wp:extent cx="4261485" cy="1820545"/>
            <wp:effectExtent l="0" t="0" r="5715" b="825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11" t="71151" r="56059" b="7521"/>
                    <a:stretch/>
                  </pic:blipFill>
                  <pic:spPr bwMode="auto">
                    <a:xfrm>
                      <a:off x="0" y="0"/>
                      <a:ext cx="4261485" cy="1820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69B">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7696" behindDoc="0" locked="0" layoutInCell="1" allowOverlap="1" wp14:anchorId="3F6E29BD" wp14:editId="3BE9A10F">
            <wp:simplePos x="0" y="0"/>
            <wp:positionH relativeFrom="column">
              <wp:posOffset>216121</wp:posOffset>
            </wp:positionH>
            <wp:positionV relativeFrom="paragraph">
              <wp:posOffset>834390</wp:posOffset>
            </wp:positionV>
            <wp:extent cx="4197985" cy="1526540"/>
            <wp:effectExtent l="0" t="0" r="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15793" t="70481" r="60204" b="13960"/>
                    <a:stretch/>
                  </pic:blipFill>
                  <pic:spPr bwMode="auto">
                    <a:xfrm>
                      <a:off x="0" y="0"/>
                      <a:ext cx="4197985" cy="152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984E92" w14:textId="29DF65A7" w:rsidR="0004011C" w:rsidRPr="0004011C" w:rsidRDefault="0004011C" w:rsidP="0004011C">
      <w:pPr>
        <w:rPr>
          <w:sz w:val="22"/>
        </w:rPr>
      </w:pPr>
    </w:p>
    <w:p w14:paraId="64031D58" w14:textId="1FDA216A" w:rsidR="0004011C" w:rsidRPr="0004011C" w:rsidRDefault="0004011C" w:rsidP="0004011C">
      <w:pPr>
        <w:rPr>
          <w:sz w:val="22"/>
        </w:rPr>
      </w:pPr>
    </w:p>
    <w:p w14:paraId="4AB753FF" w14:textId="6B82CC20" w:rsidR="0004011C" w:rsidRPr="0004011C" w:rsidRDefault="0004011C" w:rsidP="0004011C">
      <w:pPr>
        <w:rPr>
          <w:sz w:val="22"/>
        </w:rPr>
      </w:pPr>
    </w:p>
    <w:p w14:paraId="7E9C8800" w14:textId="0E40B23B" w:rsidR="0004011C" w:rsidRPr="0004011C" w:rsidRDefault="001F21C5" w:rsidP="0004011C">
      <w:pPr>
        <w:rPr>
          <w:sz w:val="22"/>
        </w:rPr>
      </w:pPr>
      <w:r w:rsidRPr="0004011C">
        <w:rPr>
          <w:noProof/>
          <w:sz w:val="22"/>
          <w:lang w:val="id-ID"/>
        </w:rPr>
        <mc:AlternateContent>
          <mc:Choice Requires="wps">
            <w:drawing>
              <wp:anchor distT="0" distB="0" distL="114300" distR="114300" simplePos="0" relativeHeight="251711488" behindDoc="1" locked="0" layoutInCell="1" allowOverlap="1" wp14:anchorId="09DDB322" wp14:editId="15B83346">
                <wp:simplePos x="0" y="0"/>
                <wp:positionH relativeFrom="column">
                  <wp:posOffset>1905</wp:posOffset>
                </wp:positionH>
                <wp:positionV relativeFrom="paragraph">
                  <wp:posOffset>200025</wp:posOffset>
                </wp:positionV>
                <wp:extent cx="5457825" cy="8674735"/>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867473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7F3A647"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EB621" w14:textId="6B5A42A3" w:rsidR="00BF6F09" w:rsidRPr="008309E4" w:rsidRDefault="00BF6F09"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Nah, setelah melakukan register maka hasilnya seperti ini:</w:t>
                            </w:r>
                          </w:p>
                          <w:p w14:paraId="05DDDCA5"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65273"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5DB93"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5490E"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06FD6"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F1EBD"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B02C3" w14:textId="333F3B7E" w:rsidR="00BF6F09" w:rsidRPr="008309E4" w:rsidRDefault="00BF6F09"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 kalau kita pencet logout maka kita akan Kembali kehalaman awal </w:t>
                            </w:r>
                          </w:p>
                          <w:p w14:paraId="4161949B" w14:textId="61B35BE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9559B" w14:textId="04B5E6F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B3CEB" w14:textId="1A0CE861"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B7F04" w14:textId="1184BBF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2C6C05" w14:textId="3F38BB81"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E2CD6" w14:textId="498AF9F0"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3511D" w14:textId="5B6BB91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7EB56" w14:textId="1AFC2F7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6A1CE" w14:textId="146A3C0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E5487" w14:textId="514D9369"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F6299" w14:textId="02717263" w:rsidR="00BF6F09" w:rsidRDefault="00F409D0"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Jika terjadi kesalahan s</w:t>
                            </w:r>
                            <w:r w:rsidRPr="00F409D0">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eperti ini</w:t>
                            </w: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padahal sudah memanggilnya berarti kita belum membuat </w:t>
                            </w:r>
                            <w:r w:rsidR="001F21C5">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students nya</w:t>
                            </w:r>
                          </w:p>
                          <w:p w14:paraId="645B193C" w14:textId="1CB8494B"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095DD" w14:textId="16E23467"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10338" w14:textId="64E57733"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AC31B" w14:textId="67BBCC01"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E4377" w14:textId="2EBF04CC"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7D468" w14:textId="200C92DE"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B1682" w14:textId="304B341F"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B5A42" w14:textId="44627D61"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0BF31" w14:textId="2D63832F"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C6762" w14:textId="3A06F51E"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6438F" w14:textId="7D8A9F9C"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1A1BA2" w14:textId="66A2E858"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877A6" w14:textId="49D2E290"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A7E30" w14:textId="56D7C30A"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23B0A" w14:textId="097FB166"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54377" w14:textId="64B9E28D"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52F83" w14:textId="756CA1D5"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96223" w14:textId="2886B900"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5E555" w14:textId="6BBD04D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F42BC" w14:textId="405FFABE"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2319B3" w14:textId="069DB73B"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B05AF" w14:textId="77777777"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BB656" w14:textId="68CA4C0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845A7"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515DA"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E3FB2D"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7C2EA"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D757C" w14:textId="77777777" w:rsidR="00BF6F09" w:rsidRP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0CDCB" w14:textId="77777777" w:rsidR="00BF6F09" w:rsidRPr="00032DB5"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3C3FB" w14:textId="77777777" w:rsidR="00BF6F09" w:rsidRPr="00275170"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248DA" w14:textId="77777777" w:rsidR="00BF6F09" w:rsidRPr="0021211C"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DDB322" id="_x0000_s1043" type="#_x0000_t202" style="position:absolute;left:0;text-align:left;margin-left:.15pt;margin-top:15.75pt;width:429.75pt;height:683.0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" filled="f" stroked="f" strokeweight="2pt">
                <v:textbox>
                  <w:txbxContent>
                    <w:p w14:paraId="27F3A647"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EB621" w14:textId="6B5A42A3" w:rsidR="00BF6F09" w:rsidRPr="008309E4" w:rsidRDefault="00BF6F09"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Nah, setelah melakukan register maka hasilnya seperti ini:</w:t>
                      </w:r>
                    </w:p>
                    <w:p w14:paraId="05DDDCA5"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65273"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5DB93"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5490E"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06FD6"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F1EBD"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B02C3" w14:textId="333F3B7E" w:rsidR="00BF6F09" w:rsidRPr="008309E4" w:rsidRDefault="00BF6F09"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 kalau kita pencet logout maka kita akan Kembali kehalaman awal </w:t>
                      </w:r>
                    </w:p>
                    <w:p w14:paraId="4161949B" w14:textId="61B35BE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9559B" w14:textId="04B5E6F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B3CEB" w14:textId="1A0CE861"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B7F04" w14:textId="1184BBF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2C6C05" w14:textId="3F38BB81"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E2CD6" w14:textId="498AF9F0"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3511D" w14:textId="5B6BB913"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7EB56" w14:textId="1AFC2F7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6A1CE" w14:textId="146A3C0C"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E5487" w14:textId="514D9369"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F6299" w14:textId="02717263" w:rsidR="00BF6F09" w:rsidRDefault="00F409D0" w:rsidP="008309E4">
                      <w:pPr>
                        <w:pStyle w:val="ListParagraph"/>
                        <w:numPr>
                          <w:ilvl w:val="0"/>
                          <w:numId w:val="8"/>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Jika terjadi kesalahan s</w:t>
                      </w:r>
                      <w:r w:rsidRPr="00F409D0">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eperti ini</w:t>
                      </w: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padahal sudah memanggilnya berarti kita belum membuat </w:t>
                      </w:r>
                      <w:r w:rsidR="001F21C5">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students nya</w:t>
                      </w:r>
                    </w:p>
                    <w:p w14:paraId="645B193C" w14:textId="1CB8494B"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095DD" w14:textId="16E23467"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10338" w14:textId="64E57733"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AC31B" w14:textId="67BBCC01"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E4377" w14:textId="2EBF04CC"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7D468" w14:textId="200C92DE"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B1682" w14:textId="304B341F"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B5A42" w14:textId="44627D61"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0BF31" w14:textId="2D63832F"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C6762" w14:textId="3A06F51E"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6438F" w14:textId="7D8A9F9C"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1A1BA2" w14:textId="66A2E858"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877A6" w14:textId="49D2E290"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A7E30" w14:textId="56D7C30A"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23B0A" w14:textId="097FB166"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54377" w14:textId="64B9E28D"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52F83" w14:textId="756CA1D5"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96223" w14:textId="2886B900" w:rsidR="00F409D0" w:rsidRDefault="00F409D0" w:rsidP="00F409D0">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5E555" w14:textId="6BBD04D5"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F42BC" w14:textId="405FFABE"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2319B3" w14:textId="069DB73B"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B05AF" w14:textId="77777777" w:rsidR="001F21C5" w:rsidRDefault="001F21C5"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BB656" w14:textId="68CA4C0D"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845A7"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515DA"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E3FB2D"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7C2EA" w14:textId="77777777" w:rsid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D757C" w14:textId="77777777" w:rsidR="00BF6F09" w:rsidRPr="00BF6F09" w:rsidRDefault="00BF6F09" w:rsidP="00BF6F0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0CDCB" w14:textId="77777777" w:rsidR="00BF6F09" w:rsidRPr="00032DB5"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3C3FB" w14:textId="77777777" w:rsidR="00BF6F09" w:rsidRPr="00275170"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248DA" w14:textId="77777777" w:rsidR="00BF6F09" w:rsidRPr="0021211C" w:rsidRDefault="00BF6F09" w:rsidP="00BF6F09">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v:shape>
            </w:pict>
          </mc:Fallback>
        </mc:AlternateContent>
      </w:r>
      <w:r w:rsidR="00F409D0">
        <w:rPr>
          <w:noProof/>
          <w:sz w:val="22"/>
        </w:rPr>
        <w:drawing>
          <wp:anchor distT="0" distB="0" distL="114300" distR="114300" simplePos="0" relativeHeight="251750400" behindDoc="0" locked="0" layoutInCell="1" allowOverlap="1" wp14:anchorId="7849C1DF" wp14:editId="6758D569">
            <wp:simplePos x="0" y="0"/>
            <wp:positionH relativeFrom="column">
              <wp:posOffset>-459740</wp:posOffset>
            </wp:positionH>
            <wp:positionV relativeFrom="paragraph">
              <wp:posOffset>4500963</wp:posOffset>
            </wp:positionV>
            <wp:extent cx="6694805" cy="33147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331" r="1968" b="3518"/>
                    <a:stretch/>
                  </pic:blipFill>
                  <pic:spPr bwMode="auto">
                    <a:xfrm>
                      <a:off x="0" y="0"/>
                      <a:ext cx="6694805"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F09">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31968" behindDoc="0" locked="0" layoutInCell="1" allowOverlap="1" wp14:anchorId="652C5750" wp14:editId="762B803D">
            <wp:simplePos x="0" y="0"/>
            <wp:positionH relativeFrom="column">
              <wp:posOffset>558165</wp:posOffset>
            </wp:positionH>
            <wp:positionV relativeFrom="paragraph">
              <wp:posOffset>2068195</wp:posOffset>
            </wp:positionV>
            <wp:extent cx="5629275" cy="1826260"/>
            <wp:effectExtent l="0" t="0" r="9525" b="2540"/>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549" r="1213" b="33451"/>
                    <a:stretch/>
                  </pic:blipFill>
                  <pic:spPr bwMode="auto">
                    <a:xfrm>
                      <a:off x="0" y="0"/>
                      <a:ext cx="5629275" cy="182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F09">
        <w:rPr>
          <w:noProof/>
          <w:sz w:val="22"/>
        </w:rPr>
        <w:drawing>
          <wp:anchor distT="0" distB="0" distL="114300" distR="114300" simplePos="0" relativeHeight="251721728" behindDoc="0" locked="0" layoutInCell="1" allowOverlap="1" wp14:anchorId="6360479F" wp14:editId="066B0C6C">
            <wp:simplePos x="0" y="0"/>
            <wp:positionH relativeFrom="column">
              <wp:posOffset>558165</wp:posOffset>
            </wp:positionH>
            <wp:positionV relativeFrom="paragraph">
              <wp:posOffset>764540</wp:posOffset>
            </wp:positionV>
            <wp:extent cx="5571490" cy="97790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9036" t="9114" r="19030" b="71583"/>
                    <a:stretch/>
                  </pic:blipFill>
                  <pic:spPr bwMode="auto">
                    <a:xfrm>
                      <a:off x="0" y="0"/>
                      <a:ext cx="55714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8C3F5" w14:textId="34A6CE45" w:rsidR="008309E4" w:rsidRPr="008309E4" w:rsidRDefault="006F21D9"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11C">
        <w:rPr>
          <w:noProof/>
          <w:lang w:val="id-ID"/>
        </w:rPr>
        <w:lastRenderedPageBreak/>
        <mc:AlternateContent>
          <mc:Choice Requires="wps">
            <w:drawing>
              <wp:anchor distT="0" distB="0" distL="114300" distR="114300" simplePos="0" relativeHeight="251764736" behindDoc="1" locked="0" layoutInCell="1" allowOverlap="1" wp14:anchorId="3A07F787" wp14:editId="2A61DC05">
                <wp:simplePos x="0" y="0"/>
                <wp:positionH relativeFrom="column">
                  <wp:posOffset>1905</wp:posOffset>
                </wp:positionH>
                <wp:positionV relativeFrom="paragraph">
                  <wp:posOffset>198755</wp:posOffset>
                </wp:positionV>
                <wp:extent cx="5457825" cy="4587875"/>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4587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5F15683" w14:textId="349D2F31" w:rsidR="008309E4" w:rsidRDefault="008309E4" w:rsidP="008309E4">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membuat file students maka tampilannya seperti ini</w:t>
                            </w: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283DFA" w14:textId="797A1C44"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9B4D78" w14:textId="4CF7DCAB"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9716C" w14:textId="3FE12C41"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6B824B" w14:textId="0372586F"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73DFD" w14:textId="14D1FE6F"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AB4E6" w14:textId="369ACDD2"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6CB33" w14:textId="2A3E6288"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6D0C0" w14:textId="3B932B52"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1ACE7" w14:textId="2D82D1AB"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245FF" w14:textId="6C5CEDC2" w:rsidR="008309E4" w:rsidRDefault="008309E4" w:rsidP="008309E4">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Nah kita sekarang sudah punya halaman students tapi kok bisa halaman students dapat diakses tanpa login, nah sekarang </w:t>
                            </w:r>
                            <w:r w:rsidR="00C11AC5">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kita buat hak akses/ middleware supaya orang tidak sembarangan masuk kalau mereka ingin masuk mereka harus login terlebih dahulu, caranya supaya membuat middleware dengan ketik:</w:t>
                            </w:r>
                          </w:p>
                          <w:p w14:paraId="441A0FF5" w14:textId="343D38FD" w:rsidR="006F21D9" w:rsidRDefault="006F21D9" w:rsidP="006F21D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C00546" w14:textId="77777777" w:rsidR="006F21D9" w:rsidRPr="006F21D9" w:rsidRDefault="006F21D9" w:rsidP="006F21D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91944" w14:textId="38D67A7B" w:rsidR="00C11AC5" w:rsidRPr="008309E4" w:rsidRDefault="00C11AC5" w:rsidP="00C11AC5">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0A1E" w14:textId="77777777" w:rsidR="008309E4" w:rsidRP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0AE58"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7D15C5" w14:textId="43C4064B" w:rsidR="008309E4" w:rsidRPr="006F21D9" w:rsidRDefault="006F21D9" w:rsidP="006F21D9">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Nah setelah kita tambah itu maka orang tidak bisa asal masuk kalau mereka ingin masuk mereka harus login terlebih dahulu.</w:t>
                            </w:r>
                          </w:p>
                          <w:p w14:paraId="14B9226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A6CD1"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D50C4"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02394"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6BD01"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D805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82680C"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DE5C5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A4AFB"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B47F0"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3AA57"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A9183"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CD3A7C"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99678" w14:textId="77777777" w:rsidR="008309E4" w:rsidRPr="00BF6F09"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E30F7" w14:textId="77777777" w:rsidR="008309E4" w:rsidRPr="00032DB5"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49567C" w14:textId="77777777" w:rsidR="008309E4" w:rsidRPr="00275170"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7BC51" w14:textId="77777777" w:rsidR="008309E4" w:rsidRPr="0021211C"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A07F787" id="_x0000_s1044" type="#_x0000_t202" style="position:absolute;left:0;text-align:left;margin-left:.15pt;margin-top:15.65pt;width:429.75pt;height:361.25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" filled="f" stroked="f" strokeweight="2pt">
                <v:textbox>
                  <w:txbxContent>
                    <w:p w14:paraId="35F15683" w14:textId="349D2F31" w:rsidR="008309E4" w:rsidRDefault="008309E4" w:rsidP="008309E4">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membuat file students maka tampilannya seperti ini</w:t>
                      </w:r>
                      <w:r w:rsidRPr="008309E4">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283DFA" w14:textId="797A1C44"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9B4D78" w14:textId="4CF7DCAB"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9716C" w14:textId="3FE12C41"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6B824B" w14:textId="0372586F"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73DFD" w14:textId="14D1FE6F"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AB4E6" w14:textId="369ACDD2"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6CB33" w14:textId="2A3E6288"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6D0C0" w14:textId="3B932B52"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1ACE7" w14:textId="2D82D1AB"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245FF" w14:textId="6C5CEDC2" w:rsidR="008309E4" w:rsidRDefault="008309E4" w:rsidP="008309E4">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Nah kita sekarang sudah punya halaman students tapi kok bisa halaman students dapat diakses tanpa login, nah sekarang </w:t>
                      </w:r>
                      <w:r w:rsidR="00C11AC5">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kita buat hak akses/ middleware supaya orang tidak sembarangan masuk kalau mereka ingin masuk mereka harus login terlebih dahulu, caranya supaya membuat middleware dengan ketik:</w:t>
                      </w:r>
                    </w:p>
                    <w:p w14:paraId="441A0FF5" w14:textId="343D38FD" w:rsidR="006F21D9" w:rsidRDefault="006F21D9" w:rsidP="006F21D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C00546" w14:textId="77777777" w:rsidR="006F21D9" w:rsidRPr="006F21D9" w:rsidRDefault="006F21D9" w:rsidP="006F21D9">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91944" w14:textId="38D67A7B" w:rsidR="00C11AC5" w:rsidRPr="008309E4" w:rsidRDefault="00C11AC5" w:rsidP="00C11AC5">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0A1E" w14:textId="77777777" w:rsidR="008309E4" w:rsidRP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0AE58"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7D15C5" w14:textId="43C4064B" w:rsidR="008309E4" w:rsidRPr="006F21D9" w:rsidRDefault="006F21D9" w:rsidP="006F21D9">
                      <w:pPr>
                        <w:pStyle w:val="ListParagraph"/>
                        <w:numPr>
                          <w:ilvl w:val="0"/>
                          <w:numId w:val="10"/>
                        </w:num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Nah setelah kita tambah itu maka orang tidak bisa asal masuk kalau mereka ingin masuk mereka harus login terlebih dahulu.</w:t>
                      </w:r>
                    </w:p>
                    <w:p w14:paraId="14B9226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A6CD1"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D50C4"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02394"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6BD01"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D805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82680C"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DE5C5D"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A4AFB"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B47F0"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3AA57"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A9183"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CD3A7C"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99678" w14:textId="77777777" w:rsidR="008309E4" w:rsidRPr="00BF6F09"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E30F7" w14:textId="77777777" w:rsidR="008309E4" w:rsidRPr="00032DB5"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49567C" w14:textId="77777777" w:rsidR="008309E4" w:rsidRPr="00275170"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7BC51" w14:textId="77777777" w:rsidR="008309E4" w:rsidRPr="0021211C" w:rsidRDefault="008309E4" w:rsidP="008309E4">
                      <w:pPr>
                        <w:pStyle w:val="ListParagraph"/>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v:shape>
            </w:pict>
          </mc:Fallback>
        </mc:AlternateContent>
      </w:r>
      <w:r w:rsidR="00C11AC5">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80096" behindDoc="0" locked="0" layoutInCell="1" allowOverlap="1" wp14:anchorId="1610B619" wp14:editId="1C303F7E">
            <wp:simplePos x="0" y="0"/>
            <wp:positionH relativeFrom="column">
              <wp:posOffset>542070</wp:posOffset>
            </wp:positionH>
            <wp:positionV relativeFrom="paragraph">
              <wp:posOffset>3267848</wp:posOffset>
            </wp:positionV>
            <wp:extent cx="4967605" cy="874395"/>
            <wp:effectExtent l="0" t="0" r="4445" b="19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16833" t="44631" r="64423" b="49489"/>
                    <a:stretch/>
                  </pic:blipFill>
                  <pic:spPr bwMode="auto">
                    <a:xfrm>
                      <a:off x="0" y="0"/>
                      <a:ext cx="4967605" cy="87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9E4">
        <w:rPr>
          <w:rFonts w:ascii="Times New Roman" w:hAnsi="Times New Roman"/>
          <w:noProof/>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72928" behindDoc="0" locked="0" layoutInCell="1" allowOverlap="1" wp14:anchorId="3E2EB113" wp14:editId="01DBA653">
            <wp:simplePos x="0" y="0"/>
            <wp:positionH relativeFrom="column">
              <wp:posOffset>542290</wp:posOffset>
            </wp:positionH>
            <wp:positionV relativeFrom="paragraph">
              <wp:posOffset>500380</wp:posOffset>
            </wp:positionV>
            <wp:extent cx="5743575" cy="1446530"/>
            <wp:effectExtent l="0" t="0" r="9525"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74" t="9708" r="19663" b="62441"/>
                    <a:stretch/>
                  </pic:blipFill>
                  <pic:spPr bwMode="auto">
                    <a:xfrm>
                      <a:off x="0" y="0"/>
                      <a:ext cx="5743575" cy="1446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23C63" w14:textId="0DAA4041"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36626" w14:textId="5EFC92A5"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2A4E2" w14:textId="2D031199"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C4D38" w14:textId="5EFA4B36"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B0C07" w14:textId="7D0AF82B"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9223D" w14:textId="3D3B6256"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DA92BA"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3BB088" w14:textId="580B04BC"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00567" w14:textId="6367579A"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C42DE"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6E21A1"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F54E"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2B86AE"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A96C8" w14:textId="77777777" w:rsidR="008309E4" w:rsidRDefault="008309E4" w:rsidP="008309E4">
      <w:pPr>
        <w:rPr>
          <w:rFonts w:ascii="Times New Roman" w:hAnsi="Times New Roman"/>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A731F" w14:textId="023A410E" w:rsidR="0004011C" w:rsidRPr="002922C4" w:rsidRDefault="0004011C" w:rsidP="002922C4">
      <w:pPr>
        <w:rPr>
          <w:sz w:val="22"/>
        </w:rPr>
      </w:pPr>
    </w:p>
    <w:p w14:paraId="2A8AAFF8" w14:textId="7B285ADD" w:rsidR="0004011C" w:rsidRPr="0004011C" w:rsidRDefault="0004011C" w:rsidP="0004011C">
      <w:pPr>
        <w:rPr>
          <w:sz w:val="22"/>
        </w:rPr>
      </w:pPr>
    </w:p>
    <w:p w14:paraId="410FC116" w14:textId="142FE8EB" w:rsidR="0004011C" w:rsidRPr="0004011C" w:rsidRDefault="0004011C" w:rsidP="0004011C">
      <w:pPr>
        <w:jc w:val="center"/>
        <w:rPr>
          <w:sz w:val="22"/>
        </w:rPr>
      </w:pPr>
    </w:p>
    <w:p w14:paraId="0BB9F32D" w14:textId="56E52830" w:rsidR="0004011C" w:rsidRPr="0004011C" w:rsidRDefault="002922C4" w:rsidP="0004011C">
      <w:pPr>
        <w:rPr>
          <w:sz w:val="22"/>
        </w:rPr>
      </w:pPr>
      <w:r w:rsidRPr="0004011C">
        <w:rPr>
          <w:noProof/>
          <w:sz w:val="28"/>
          <w:lang w:val="id-ID"/>
        </w:rPr>
        <mc:AlternateContent>
          <mc:Choice Requires="wps">
            <w:drawing>
              <wp:anchor distT="0" distB="0" distL="114300" distR="114300" simplePos="0" relativeHeight="251543552" behindDoc="0" locked="0" layoutInCell="1" allowOverlap="1" wp14:anchorId="2F6CE2AA" wp14:editId="1FF09DFF">
                <wp:simplePos x="0" y="0"/>
                <wp:positionH relativeFrom="column">
                  <wp:posOffset>-5785458</wp:posOffset>
                </wp:positionH>
                <wp:positionV relativeFrom="paragraph">
                  <wp:posOffset>220345</wp:posOffset>
                </wp:positionV>
                <wp:extent cx="823595" cy="4038600"/>
                <wp:effectExtent l="0" t="0" r="14605" b="19050"/>
                <wp:wrapNone/>
                <wp:docPr id="9" name="Rectangles 51"/>
                <wp:cNvGraphicFramePr/>
                <a:graphic xmlns:a="http://schemas.openxmlformats.org/drawingml/2006/main">
                  <a:graphicData uri="http://schemas.microsoft.com/office/word/2010/wordprocessingShape">
                    <wps:wsp>
                      <wps:cNvSpPr/>
                      <wps:spPr>
                        <a:xfrm>
                          <a:off x="0" y="0"/>
                          <a:ext cx="823595" cy="403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6D76F5" w14:textId="77777777" w:rsidR="00BF6F09" w:rsidRDefault="00BF6F09" w:rsidP="000C3889">
                            <w:pPr>
                              <w:jc w:val="center"/>
                            </w:pPr>
                          </w:p>
                          <w:p w14:paraId="701F438F" w14:textId="77777777" w:rsidR="00BF6F09" w:rsidRDefault="00BF6F0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F6CE2AA" id="Rectangles 51" o:spid="_x0000_s1045" style="position:absolute;left:0;text-align:left;margin-left:-455.55pt;margin-top:17.35pt;width:64.85pt;height:318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" fillcolor="yellow" strokecolor="#243f60 [1604]" strokeweight="2pt">
                <v:textbox>
                  <w:txbxContent>
                    <w:p w14:paraId="756D76F5" w14:textId="77777777" w:rsidR="00BF6F09" w:rsidRDefault="00BF6F09" w:rsidP="000C3889">
                      <w:pPr>
                        <w:jc w:val="center"/>
                      </w:pPr>
                    </w:p>
                    <w:p w14:paraId="701F438F" w14:textId="77777777" w:rsidR="00BF6F09" w:rsidRDefault="00BF6F09"/>
                  </w:txbxContent>
                </v:textbox>
              </v:rect>
            </w:pict>
          </mc:Fallback>
        </mc:AlternateContent>
      </w:r>
    </w:p>
    <w:p w14:paraId="1D1057D9" w14:textId="4F25176D" w:rsidR="0004011C" w:rsidRPr="0004011C" w:rsidRDefault="0004011C" w:rsidP="0004011C">
      <w:pPr>
        <w:rPr>
          <w:sz w:val="22"/>
        </w:rPr>
      </w:pPr>
    </w:p>
    <w:p w14:paraId="7B38D721" w14:textId="1F2E359D" w:rsidR="0004011C" w:rsidRPr="0004011C" w:rsidRDefault="0004011C" w:rsidP="0004011C">
      <w:pPr>
        <w:rPr>
          <w:sz w:val="22"/>
        </w:rPr>
      </w:pPr>
    </w:p>
    <w:p w14:paraId="369F480E" w14:textId="4BD25213" w:rsidR="0004011C" w:rsidRPr="0004011C" w:rsidRDefault="0004011C" w:rsidP="0004011C">
      <w:pPr>
        <w:rPr>
          <w:sz w:val="22"/>
        </w:rPr>
      </w:pPr>
    </w:p>
    <w:p w14:paraId="377AB0AD" w14:textId="3CB22F05" w:rsidR="00851222" w:rsidRDefault="00851222" w:rsidP="0004011C">
      <w:pPr>
        <w:rPr>
          <w:rFonts w:ascii="Yu Mincho" w:eastAsia="Yu Mincho" w:hAnsi="Yu Mincho"/>
          <w:color w:val="FFFFFF" w:themeColor="background1"/>
          <w:sz w:val="22"/>
        </w:rPr>
      </w:pPr>
    </w:p>
    <w:p w14:paraId="446A4460" w14:textId="3BCDE3D4" w:rsidR="00CB64F1" w:rsidRPr="00CB64F1" w:rsidRDefault="00CB64F1" w:rsidP="00CB64F1">
      <w:pPr>
        <w:rPr>
          <w:rFonts w:ascii="Yu Mincho" w:eastAsia="Yu Mincho" w:hAnsi="Yu Mincho"/>
          <w:sz w:val="22"/>
        </w:rPr>
      </w:pPr>
    </w:p>
    <w:p w14:paraId="64AA0465" w14:textId="6977825C" w:rsidR="00CB64F1" w:rsidRPr="00CB64F1" w:rsidRDefault="00CB64F1" w:rsidP="00CB64F1">
      <w:pPr>
        <w:rPr>
          <w:rFonts w:ascii="Yu Mincho" w:eastAsia="Yu Mincho" w:hAnsi="Yu Mincho"/>
          <w:sz w:val="22"/>
        </w:rPr>
      </w:pPr>
    </w:p>
    <w:p w14:paraId="28D1044D" w14:textId="759EC1A1" w:rsidR="00CB64F1" w:rsidRPr="00CB64F1" w:rsidRDefault="00CB64F1" w:rsidP="00CB64F1">
      <w:pPr>
        <w:rPr>
          <w:rFonts w:ascii="Yu Mincho" w:eastAsia="Yu Mincho" w:hAnsi="Yu Mincho"/>
          <w:sz w:val="22"/>
        </w:rPr>
      </w:pPr>
    </w:p>
    <w:p w14:paraId="66773E83" w14:textId="07A61FB4" w:rsidR="00CB64F1" w:rsidRPr="00CB64F1" w:rsidRDefault="00CB64F1" w:rsidP="00CB64F1">
      <w:pPr>
        <w:rPr>
          <w:rFonts w:ascii="Yu Mincho" w:eastAsia="Yu Mincho" w:hAnsi="Yu Mincho"/>
          <w:sz w:val="22"/>
        </w:rPr>
      </w:pPr>
    </w:p>
    <w:p w14:paraId="0B1AF664" w14:textId="246AFE12" w:rsidR="00CB64F1" w:rsidRPr="00CB64F1" w:rsidRDefault="00CB64F1" w:rsidP="00CB64F1">
      <w:pPr>
        <w:rPr>
          <w:rFonts w:ascii="Yu Mincho" w:eastAsia="Yu Mincho" w:hAnsi="Yu Mincho"/>
          <w:sz w:val="22"/>
        </w:rPr>
      </w:pPr>
    </w:p>
    <w:p w14:paraId="71AAB5A3" w14:textId="22A4D106" w:rsidR="009A1D18" w:rsidRPr="00CB64F1" w:rsidRDefault="009A1D18" w:rsidP="00CB64F1">
      <w:pPr>
        <w:rPr>
          <w:rFonts w:ascii="Yu Mincho" w:eastAsia="Yu Mincho" w:hAnsi="Yu Mincho"/>
          <w:color w:val="FFFFFF" w:themeColor="background1"/>
          <w:sz w:val="22"/>
        </w:rPr>
      </w:pPr>
    </w:p>
    <w:p w14:paraId="033DA60C" w14:textId="6F17CA63" w:rsidR="00CB64F1" w:rsidRPr="00CB64F1" w:rsidRDefault="00CB64F1" w:rsidP="00CB64F1">
      <w:pPr>
        <w:rPr>
          <w:rFonts w:ascii="Yu Mincho" w:eastAsia="Yu Mincho" w:hAnsi="Yu Mincho"/>
          <w:sz w:val="22"/>
        </w:rPr>
      </w:pPr>
    </w:p>
    <w:p w14:paraId="7EBC225D" w14:textId="242D396E" w:rsidR="00CB64F1" w:rsidRDefault="00CB64F1" w:rsidP="00CB64F1">
      <w:pPr>
        <w:rPr>
          <w:rFonts w:ascii="Yu Mincho" w:eastAsia="Yu Mincho" w:hAnsi="Yu Mincho"/>
          <w:sz w:val="22"/>
        </w:rPr>
      </w:pPr>
    </w:p>
    <w:p w14:paraId="760106AD" w14:textId="206A1342" w:rsidR="00700B05" w:rsidRPr="00700B05" w:rsidRDefault="00700B05" w:rsidP="00700B05">
      <w:pPr>
        <w:rPr>
          <w:rFonts w:ascii="Yu Mincho" w:eastAsia="Yu Mincho" w:hAnsi="Yu Mincho"/>
          <w:sz w:val="22"/>
        </w:rPr>
      </w:pPr>
    </w:p>
    <w:p w14:paraId="2071A0EC" w14:textId="42373E53" w:rsidR="00700B05" w:rsidRPr="00700B05" w:rsidRDefault="00700B05" w:rsidP="00700B05">
      <w:pPr>
        <w:rPr>
          <w:rFonts w:ascii="Yu Mincho" w:eastAsia="Yu Mincho" w:hAnsi="Yu Mincho"/>
          <w:sz w:val="22"/>
        </w:rPr>
      </w:pPr>
    </w:p>
    <w:p w14:paraId="5C5EBFA8" w14:textId="39EB7124" w:rsidR="00700B05" w:rsidRPr="00700B05" w:rsidRDefault="00700B05" w:rsidP="00700B05">
      <w:pPr>
        <w:rPr>
          <w:rFonts w:ascii="Yu Mincho" w:eastAsia="Yu Mincho" w:hAnsi="Yu Mincho"/>
          <w:sz w:val="22"/>
        </w:rPr>
      </w:pPr>
    </w:p>
    <w:p w14:paraId="18603524" w14:textId="3DE36F5C" w:rsidR="00700B05" w:rsidRPr="00700B05" w:rsidRDefault="00700B05" w:rsidP="00700B05">
      <w:pPr>
        <w:rPr>
          <w:rFonts w:ascii="Yu Mincho" w:eastAsia="Yu Mincho" w:hAnsi="Yu Mincho"/>
          <w:sz w:val="22"/>
        </w:rPr>
      </w:pPr>
    </w:p>
    <w:p w14:paraId="5933E89F" w14:textId="3770118D" w:rsidR="00700B05" w:rsidRPr="00700B05" w:rsidRDefault="00700B05" w:rsidP="00700B05">
      <w:pPr>
        <w:rPr>
          <w:rFonts w:ascii="Yu Mincho" w:eastAsia="Yu Mincho" w:hAnsi="Yu Mincho"/>
          <w:sz w:val="22"/>
        </w:rPr>
      </w:pPr>
    </w:p>
    <w:p w14:paraId="4B0D1DA2" w14:textId="5136B41B" w:rsidR="00700B05" w:rsidRPr="00700B05" w:rsidRDefault="00700B05" w:rsidP="00700B05">
      <w:pPr>
        <w:rPr>
          <w:rFonts w:ascii="Yu Mincho" w:eastAsia="Yu Mincho" w:hAnsi="Yu Mincho"/>
          <w:sz w:val="22"/>
        </w:rPr>
      </w:pPr>
    </w:p>
    <w:p w14:paraId="3AA84AFF" w14:textId="77777777" w:rsidR="00700B05" w:rsidRPr="00700B05" w:rsidRDefault="00700B05" w:rsidP="00700B05">
      <w:pPr>
        <w:rPr>
          <w:rFonts w:ascii="Yu Mincho" w:eastAsia="Yu Mincho" w:hAnsi="Yu Mincho"/>
          <w:sz w:val="22"/>
        </w:rPr>
      </w:pPr>
    </w:p>
    <w:sectPr w:rsidR="00700B05" w:rsidRPr="00700B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lombia">
    <w:altName w:val="Cambria Math"/>
    <w:charset w:val="00"/>
    <w:family w:val="auto"/>
    <w:pitch w:val="default"/>
    <w:sig w:usb0="00000003" w:usb1="0000000A" w:usb2="00000000" w:usb3="00000000" w:csb0="00000001" w:csb1="00000000"/>
  </w:font>
  <w:font w:name="Tw Cen MT">
    <w:panose1 w:val="020B0602020104020603"/>
    <w:charset w:val="00"/>
    <w:family w:val="swiss"/>
    <w:pitch w:val="variable"/>
    <w:sig w:usb0="00000007" w:usb1="00000000" w:usb2="00000000" w:usb3="00000000" w:csb0="00000003" w:csb1="00000000"/>
  </w:font>
  <w:font w:name="Microsoft YaHei">
    <w:panose1 w:val="020B0503020204020204"/>
    <w:charset w:val="86"/>
    <w:family w:val="swiss"/>
    <w:pitch w:val="variable"/>
    <w:sig w:usb0="80000287" w:usb1="2ACF3C50" w:usb2="00000016" w:usb3="00000000" w:csb0="0004001F" w:csb1="00000000"/>
  </w:font>
  <w:font w:name="Source Code Pro ExtraLight">
    <w:altName w:val="Times New Roman"/>
    <w:charset w:val="00"/>
    <w:family w:val="auto"/>
    <w:pitch w:val="default"/>
    <w:sig w:usb0="00000001" w:usb1="00000001" w:usb2="00000000" w:usb3="00000000" w:csb0="20000193" w:csb1="00000000"/>
  </w:font>
  <w:font w:name="Arial">
    <w:panose1 w:val="020B0604020202020204"/>
    <w:charset w:val="00"/>
    <w:family w:val="swiss"/>
    <w:pitch w:val="variable"/>
    <w:sig w:usb0="E0002EFF" w:usb1="C000785B" w:usb2="00000009" w:usb3="00000000" w:csb0="000001FF" w:csb1="00000000"/>
  </w:font>
  <w:font w:name="Futura Bk BT">
    <w:altName w:val="Segoe UI"/>
    <w:panose1 w:val="020B0502020204020303"/>
    <w:charset w:val="00"/>
    <w:family w:val="swiss"/>
    <w:pitch w:val="variable"/>
    <w:sig w:usb0="800000AF" w:usb1="1000204A" w:usb2="00000000" w:usb3="00000000" w:csb0="00000011" w:csb1="00000000"/>
  </w:font>
  <w:font w:name="Source Code Pro">
    <w:altName w:val="Times New Roman"/>
    <w:charset w:val="00"/>
    <w:family w:val="auto"/>
    <w:pitch w:val="default"/>
    <w:sig w:usb0="00000001" w:usb1="00000001" w:usb2="00000000" w:usb3="00000000" w:csb0="20000193" w:csb1="00000000"/>
  </w:font>
  <w:font w:name="Bodoni MT Black">
    <w:panose1 w:val="02070A03080606020203"/>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3FE0F8"/>
    <w:multiLevelType w:val="singleLevel"/>
    <w:tmpl w:val="963FE0F8"/>
    <w:lvl w:ilvl="0">
      <w:start w:val="2"/>
      <w:numFmt w:val="decimal"/>
      <w:suff w:val="space"/>
      <w:lvlText w:val="%1."/>
      <w:lvlJc w:val="left"/>
    </w:lvl>
  </w:abstractNum>
  <w:abstractNum w:abstractNumId="1" w15:restartNumberingAfterBreak="0">
    <w:nsid w:val="B86B89DB"/>
    <w:multiLevelType w:val="singleLevel"/>
    <w:tmpl w:val="B86B89DB"/>
    <w:lvl w:ilvl="0">
      <w:start w:val="2"/>
      <w:numFmt w:val="decimal"/>
      <w:suff w:val="space"/>
      <w:lvlText w:val="%1."/>
      <w:lvlJc w:val="left"/>
    </w:lvl>
  </w:abstractNum>
  <w:abstractNum w:abstractNumId="2" w15:restartNumberingAfterBreak="0">
    <w:nsid w:val="00BB2E61"/>
    <w:multiLevelType w:val="hybridMultilevel"/>
    <w:tmpl w:val="EA14BA20"/>
    <w:lvl w:ilvl="0" w:tplc="3809000F">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A22934"/>
    <w:multiLevelType w:val="hybridMultilevel"/>
    <w:tmpl w:val="35A8DF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3C370B9"/>
    <w:multiLevelType w:val="hybridMultilevel"/>
    <w:tmpl w:val="A3D6F334"/>
    <w:lvl w:ilvl="0" w:tplc="F04C1D5C">
      <w:start w:val="10"/>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C681C83"/>
    <w:multiLevelType w:val="hybridMultilevel"/>
    <w:tmpl w:val="DA16232C"/>
    <w:lvl w:ilvl="0" w:tplc="FCBA2286">
      <w:start w:val="10"/>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5191486"/>
    <w:multiLevelType w:val="hybridMultilevel"/>
    <w:tmpl w:val="13588EEE"/>
    <w:lvl w:ilvl="0" w:tplc="530C54C8">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59F619F"/>
    <w:multiLevelType w:val="hybridMultilevel"/>
    <w:tmpl w:val="96C68D7C"/>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5BB13D1"/>
    <w:multiLevelType w:val="hybridMultilevel"/>
    <w:tmpl w:val="4934B31A"/>
    <w:lvl w:ilvl="0" w:tplc="3809000F">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118006D"/>
    <w:multiLevelType w:val="hybridMultilevel"/>
    <w:tmpl w:val="42B69306"/>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9"/>
  </w:num>
  <w:num w:numId="5">
    <w:abstractNumId w:val="5"/>
  </w:num>
  <w:num w:numId="6">
    <w:abstractNumId w:val="6"/>
  </w:num>
  <w:num w:numId="7">
    <w:abstractNumId w:val="7"/>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attachedTemplate r:id="rId1"/>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9531DAC"/>
    <w:rsid w:val="00032DB5"/>
    <w:rsid w:val="0004011C"/>
    <w:rsid w:val="00093E5C"/>
    <w:rsid w:val="00096F3E"/>
    <w:rsid w:val="000A1A85"/>
    <w:rsid w:val="000C3889"/>
    <w:rsid w:val="00104A28"/>
    <w:rsid w:val="0011138B"/>
    <w:rsid w:val="0015605E"/>
    <w:rsid w:val="001714A9"/>
    <w:rsid w:val="001D713C"/>
    <w:rsid w:val="001F21C5"/>
    <w:rsid w:val="0021211C"/>
    <w:rsid w:val="0022617E"/>
    <w:rsid w:val="00275170"/>
    <w:rsid w:val="002922C4"/>
    <w:rsid w:val="00342E5B"/>
    <w:rsid w:val="00343CAA"/>
    <w:rsid w:val="00347AA7"/>
    <w:rsid w:val="0039107D"/>
    <w:rsid w:val="003C7982"/>
    <w:rsid w:val="003F099E"/>
    <w:rsid w:val="00471AA8"/>
    <w:rsid w:val="00487D30"/>
    <w:rsid w:val="004E57F9"/>
    <w:rsid w:val="00565BCF"/>
    <w:rsid w:val="0056769B"/>
    <w:rsid w:val="0057772E"/>
    <w:rsid w:val="00590819"/>
    <w:rsid w:val="005C3807"/>
    <w:rsid w:val="006872A7"/>
    <w:rsid w:val="00691B6B"/>
    <w:rsid w:val="006C272D"/>
    <w:rsid w:val="006F21D9"/>
    <w:rsid w:val="00700B05"/>
    <w:rsid w:val="00714401"/>
    <w:rsid w:val="00735B7D"/>
    <w:rsid w:val="007442B1"/>
    <w:rsid w:val="00751534"/>
    <w:rsid w:val="008309E4"/>
    <w:rsid w:val="00851222"/>
    <w:rsid w:val="00875342"/>
    <w:rsid w:val="008B1A4B"/>
    <w:rsid w:val="008E046B"/>
    <w:rsid w:val="009A1D18"/>
    <w:rsid w:val="009F472E"/>
    <w:rsid w:val="00AC4DE1"/>
    <w:rsid w:val="00B9131A"/>
    <w:rsid w:val="00BC723F"/>
    <w:rsid w:val="00BD66F9"/>
    <w:rsid w:val="00BE64D4"/>
    <w:rsid w:val="00BF6F09"/>
    <w:rsid w:val="00C11AC5"/>
    <w:rsid w:val="00C52346"/>
    <w:rsid w:val="00CB64F1"/>
    <w:rsid w:val="00CC02D6"/>
    <w:rsid w:val="00D92056"/>
    <w:rsid w:val="00DA5ACC"/>
    <w:rsid w:val="00ED24D4"/>
    <w:rsid w:val="00EF11C0"/>
    <w:rsid w:val="00F04D02"/>
    <w:rsid w:val="00F409D0"/>
    <w:rsid w:val="00FC082B"/>
    <w:rsid w:val="075F7DE5"/>
    <w:rsid w:val="09531DAC"/>
    <w:rsid w:val="11EF7F62"/>
    <w:rsid w:val="132E7BAA"/>
    <w:rsid w:val="14040E0C"/>
    <w:rsid w:val="35BE272A"/>
    <w:rsid w:val="38520276"/>
    <w:rsid w:val="3A2552AC"/>
    <w:rsid w:val="68967335"/>
    <w:rsid w:val="68C5552A"/>
    <w:rsid w:val="7B427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E8A3E4"/>
  <w15:docId w15:val="{3F139AD4-855C-4E42-91BA-427D87ADB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hAnsi="Calibri"/>
      <w:kern w:val="2"/>
      <w:sz w:val="21"/>
      <w:szCs w:val="22"/>
      <w:lang w:val="en-US" w:eastAsia="zh-CN"/>
    </w:rPr>
  </w:style>
  <w:style w:type="paragraph" w:styleId="Heading2">
    <w:name w:val="heading 2"/>
    <w:basedOn w:val="Normal"/>
    <w:link w:val="Heading2Char"/>
    <w:uiPriority w:val="9"/>
    <w:qFormat/>
    <w:rsid w:val="000C3889"/>
    <w:pPr>
      <w:widowControl/>
      <w:spacing w:before="100" w:beforeAutospacing="1" w:after="100" w:afterAutospacing="1"/>
      <w:jc w:val="left"/>
      <w:outlineLvl w:val="1"/>
    </w:pPr>
    <w:rPr>
      <w:rFonts w:ascii="Times New Roman" w:eastAsia="Times New Roman" w:hAnsi="Times New Roman"/>
      <w:b/>
      <w:bCs/>
      <w:kern w:val="0"/>
      <w:sz w:val="36"/>
      <w:szCs w:val="3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uiPriority w:val="99"/>
    <w:unhideWhenUsed/>
    <w:qFormat/>
    <w:rPr>
      <w:color w:val="0563C1"/>
      <w:u w:val="single"/>
    </w:rPr>
  </w:style>
  <w:style w:type="paragraph" w:styleId="NormalWeb">
    <w:name w:val="Normal (Web)"/>
    <w:basedOn w:val="Normal"/>
    <w:uiPriority w:val="99"/>
    <w:unhideWhenUsed/>
    <w:qFormat/>
    <w:pPr>
      <w:widowControl/>
      <w:spacing w:before="100" w:beforeAutospacing="1" w:after="100" w:afterAutospacing="1"/>
      <w:jc w:val="left"/>
    </w:pPr>
    <w:rPr>
      <w:rFonts w:ascii="SimSun" w:hAnsi="SimSun" w:cs="SimSun"/>
      <w:kern w:val="0"/>
      <w:sz w:val="24"/>
      <w:szCs w:val="24"/>
    </w:rPr>
  </w:style>
  <w:style w:type="character" w:styleId="Strong">
    <w:name w:val="Strong"/>
    <w:basedOn w:val="DefaultParagraphFont"/>
    <w:uiPriority w:val="22"/>
    <w:qFormat/>
    <w:rPr>
      <w:b/>
      <w:bCs/>
    </w:rPr>
  </w:style>
  <w:style w:type="character" w:customStyle="1" w:styleId="HeaderChar">
    <w:name w:val="Header Char"/>
    <w:link w:val="Header"/>
    <w:uiPriority w:val="99"/>
    <w:qFormat/>
    <w:rPr>
      <w:sz w:val="18"/>
      <w:szCs w:val="18"/>
    </w:rPr>
  </w:style>
  <w:style w:type="character" w:customStyle="1" w:styleId="FooterChar">
    <w:name w:val="Footer Char"/>
    <w:link w:val="Footer"/>
    <w:uiPriority w:val="99"/>
    <w:qFormat/>
    <w:rPr>
      <w:sz w:val="18"/>
      <w:szCs w:val="18"/>
    </w:rPr>
  </w:style>
  <w:style w:type="paragraph" w:styleId="HTMLPreformatted">
    <w:name w:val="HTML Preformatted"/>
    <w:basedOn w:val="Normal"/>
    <w:link w:val="HTMLPreformattedChar"/>
    <w:uiPriority w:val="99"/>
    <w:semiHidden/>
    <w:unhideWhenUsed/>
    <w:rsid w:val="00CC02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ID" w:eastAsia="zh-TW"/>
    </w:rPr>
  </w:style>
  <w:style w:type="character" w:customStyle="1" w:styleId="HTMLPreformattedChar">
    <w:name w:val="HTML Preformatted Char"/>
    <w:basedOn w:val="DefaultParagraphFont"/>
    <w:link w:val="HTMLPreformatted"/>
    <w:uiPriority w:val="99"/>
    <w:semiHidden/>
    <w:rsid w:val="00CC02D6"/>
    <w:rPr>
      <w:rFonts w:ascii="Courier New" w:eastAsia="Times New Roman" w:hAnsi="Courier New" w:cs="Courier New"/>
    </w:rPr>
  </w:style>
  <w:style w:type="character" w:styleId="HTMLCode">
    <w:name w:val="HTML Code"/>
    <w:basedOn w:val="DefaultParagraphFont"/>
    <w:uiPriority w:val="99"/>
    <w:semiHidden/>
    <w:unhideWhenUsed/>
    <w:rsid w:val="00CC02D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3889"/>
    <w:rPr>
      <w:rFonts w:eastAsia="Times New Roman"/>
      <w:b/>
      <w:bCs/>
      <w:sz w:val="36"/>
      <w:szCs w:val="36"/>
      <w:lang w:val="id-ID" w:eastAsia="zh-CN"/>
    </w:rPr>
  </w:style>
  <w:style w:type="character" w:styleId="Emphasis">
    <w:name w:val="Emphasis"/>
    <w:basedOn w:val="DefaultParagraphFont"/>
    <w:uiPriority w:val="20"/>
    <w:qFormat/>
    <w:rsid w:val="0004011C"/>
    <w:rPr>
      <w:i/>
      <w:iCs/>
    </w:rPr>
  </w:style>
  <w:style w:type="paragraph" w:styleId="ListParagraph">
    <w:name w:val="List Paragraph"/>
    <w:basedOn w:val="Normal"/>
    <w:uiPriority w:val="99"/>
    <w:rsid w:val="00212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57822">
      <w:bodyDiv w:val="1"/>
      <w:marLeft w:val="0"/>
      <w:marRight w:val="0"/>
      <w:marTop w:val="0"/>
      <w:marBottom w:val="0"/>
      <w:divBdr>
        <w:top w:val="none" w:sz="0" w:space="0" w:color="auto"/>
        <w:left w:val="none" w:sz="0" w:space="0" w:color="auto"/>
        <w:bottom w:val="none" w:sz="0" w:space="0" w:color="auto"/>
        <w:right w:val="none" w:sz="0" w:space="0" w:color="auto"/>
      </w:divBdr>
    </w:div>
    <w:div w:id="220334180">
      <w:bodyDiv w:val="1"/>
      <w:marLeft w:val="0"/>
      <w:marRight w:val="0"/>
      <w:marTop w:val="0"/>
      <w:marBottom w:val="0"/>
      <w:divBdr>
        <w:top w:val="none" w:sz="0" w:space="0" w:color="auto"/>
        <w:left w:val="none" w:sz="0" w:space="0" w:color="auto"/>
        <w:bottom w:val="none" w:sz="0" w:space="0" w:color="auto"/>
        <w:right w:val="none" w:sz="0" w:space="0" w:color="auto"/>
      </w:divBdr>
    </w:div>
    <w:div w:id="297608724">
      <w:bodyDiv w:val="1"/>
      <w:marLeft w:val="0"/>
      <w:marRight w:val="0"/>
      <w:marTop w:val="0"/>
      <w:marBottom w:val="0"/>
      <w:divBdr>
        <w:top w:val="none" w:sz="0" w:space="0" w:color="auto"/>
        <w:left w:val="none" w:sz="0" w:space="0" w:color="auto"/>
        <w:bottom w:val="none" w:sz="0" w:space="0" w:color="auto"/>
        <w:right w:val="none" w:sz="0" w:space="0" w:color="auto"/>
      </w:divBdr>
    </w:div>
    <w:div w:id="584538567">
      <w:bodyDiv w:val="1"/>
      <w:marLeft w:val="0"/>
      <w:marRight w:val="0"/>
      <w:marTop w:val="0"/>
      <w:marBottom w:val="0"/>
      <w:divBdr>
        <w:top w:val="none" w:sz="0" w:space="0" w:color="auto"/>
        <w:left w:val="none" w:sz="0" w:space="0" w:color="auto"/>
        <w:bottom w:val="none" w:sz="0" w:space="0" w:color="auto"/>
        <w:right w:val="none" w:sz="0" w:space="0" w:color="auto"/>
      </w:divBdr>
    </w:div>
    <w:div w:id="846216055">
      <w:bodyDiv w:val="1"/>
      <w:marLeft w:val="0"/>
      <w:marRight w:val="0"/>
      <w:marTop w:val="0"/>
      <w:marBottom w:val="0"/>
      <w:divBdr>
        <w:top w:val="none" w:sz="0" w:space="0" w:color="auto"/>
        <w:left w:val="none" w:sz="0" w:space="0" w:color="auto"/>
        <w:bottom w:val="none" w:sz="0" w:space="0" w:color="auto"/>
        <w:right w:val="none" w:sz="0" w:space="0" w:color="auto"/>
      </w:divBdr>
    </w:div>
    <w:div w:id="1118990812">
      <w:bodyDiv w:val="1"/>
      <w:marLeft w:val="0"/>
      <w:marRight w:val="0"/>
      <w:marTop w:val="0"/>
      <w:marBottom w:val="0"/>
      <w:divBdr>
        <w:top w:val="none" w:sz="0" w:space="0" w:color="auto"/>
        <w:left w:val="none" w:sz="0" w:space="0" w:color="auto"/>
        <w:bottom w:val="none" w:sz="0" w:space="0" w:color="auto"/>
        <w:right w:val="none" w:sz="0" w:space="0" w:color="auto"/>
      </w:divBdr>
    </w:div>
    <w:div w:id="1451246727">
      <w:bodyDiv w:val="1"/>
      <w:marLeft w:val="0"/>
      <w:marRight w:val="0"/>
      <w:marTop w:val="0"/>
      <w:marBottom w:val="0"/>
      <w:divBdr>
        <w:top w:val="none" w:sz="0" w:space="0" w:color="auto"/>
        <w:left w:val="none" w:sz="0" w:space="0" w:color="auto"/>
        <w:bottom w:val="none" w:sz="0" w:space="0" w:color="auto"/>
        <w:right w:val="none" w:sz="0" w:space="0" w:color="auto"/>
      </w:divBdr>
      <w:divsChild>
        <w:div w:id="412826060">
          <w:marLeft w:val="0"/>
          <w:marRight w:val="0"/>
          <w:marTop w:val="0"/>
          <w:marBottom w:val="0"/>
          <w:divBdr>
            <w:top w:val="none" w:sz="0" w:space="0" w:color="auto"/>
            <w:left w:val="none" w:sz="0" w:space="0" w:color="auto"/>
            <w:bottom w:val="none" w:sz="0" w:space="0" w:color="auto"/>
            <w:right w:val="none" w:sz="0" w:space="0" w:color="auto"/>
          </w:divBdr>
          <w:divsChild>
            <w:div w:id="205332196">
              <w:marLeft w:val="0"/>
              <w:marRight w:val="0"/>
              <w:marTop w:val="0"/>
              <w:marBottom w:val="0"/>
              <w:divBdr>
                <w:top w:val="none" w:sz="0" w:space="0" w:color="auto"/>
                <w:left w:val="none" w:sz="0" w:space="0" w:color="auto"/>
                <w:bottom w:val="none" w:sz="0" w:space="0" w:color="auto"/>
                <w:right w:val="none" w:sz="0" w:space="0" w:color="auto"/>
              </w:divBdr>
            </w:div>
            <w:div w:id="545685285">
              <w:marLeft w:val="0"/>
              <w:marRight w:val="0"/>
              <w:marTop w:val="0"/>
              <w:marBottom w:val="0"/>
              <w:divBdr>
                <w:top w:val="none" w:sz="0" w:space="0" w:color="auto"/>
                <w:left w:val="none" w:sz="0" w:space="0" w:color="auto"/>
                <w:bottom w:val="none" w:sz="0" w:space="0" w:color="auto"/>
                <w:right w:val="none" w:sz="0" w:space="0" w:color="auto"/>
              </w:divBdr>
            </w:div>
            <w:div w:id="1601718610">
              <w:marLeft w:val="0"/>
              <w:marRight w:val="0"/>
              <w:marTop w:val="0"/>
              <w:marBottom w:val="0"/>
              <w:divBdr>
                <w:top w:val="none" w:sz="0" w:space="0" w:color="auto"/>
                <w:left w:val="none" w:sz="0" w:space="0" w:color="auto"/>
                <w:bottom w:val="none" w:sz="0" w:space="0" w:color="auto"/>
                <w:right w:val="none" w:sz="0" w:space="0" w:color="auto"/>
              </w:divBdr>
            </w:div>
            <w:div w:id="2028677673">
              <w:marLeft w:val="0"/>
              <w:marRight w:val="0"/>
              <w:marTop w:val="0"/>
              <w:marBottom w:val="0"/>
              <w:divBdr>
                <w:top w:val="none" w:sz="0" w:space="0" w:color="auto"/>
                <w:left w:val="none" w:sz="0" w:space="0" w:color="auto"/>
                <w:bottom w:val="none" w:sz="0" w:space="0" w:color="auto"/>
                <w:right w:val="none" w:sz="0" w:space="0" w:color="auto"/>
              </w:divBdr>
            </w:div>
            <w:div w:id="1876504757">
              <w:marLeft w:val="0"/>
              <w:marRight w:val="0"/>
              <w:marTop w:val="0"/>
              <w:marBottom w:val="0"/>
              <w:divBdr>
                <w:top w:val="none" w:sz="0" w:space="0" w:color="auto"/>
                <w:left w:val="none" w:sz="0" w:space="0" w:color="auto"/>
                <w:bottom w:val="none" w:sz="0" w:space="0" w:color="auto"/>
                <w:right w:val="none" w:sz="0" w:space="0" w:color="auto"/>
              </w:divBdr>
            </w:div>
            <w:div w:id="793862914">
              <w:marLeft w:val="0"/>
              <w:marRight w:val="0"/>
              <w:marTop w:val="0"/>
              <w:marBottom w:val="0"/>
              <w:divBdr>
                <w:top w:val="none" w:sz="0" w:space="0" w:color="auto"/>
                <w:left w:val="none" w:sz="0" w:space="0" w:color="auto"/>
                <w:bottom w:val="none" w:sz="0" w:space="0" w:color="auto"/>
                <w:right w:val="none" w:sz="0" w:space="0" w:color="auto"/>
              </w:divBdr>
            </w:div>
            <w:div w:id="1461068129">
              <w:marLeft w:val="0"/>
              <w:marRight w:val="0"/>
              <w:marTop w:val="0"/>
              <w:marBottom w:val="0"/>
              <w:divBdr>
                <w:top w:val="none" w:sz="0" w:space="0" w:color="auto"/>
                <w:left w:val="none" w:sz="0" w:space="0" w:color="auto"/>
                <w:bottom w:val="none" w:sz="0" w:space="0" w:color="auto"/>
                <w:right w:val="none" w:sz="0" w:space="0" w:color="auto"/>
              </w:divBdr>
            </w:div>
            <w:div w:id="5184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1274">
      <w:bodyDiv w:val="1"/>
      <w:marLeft w:val="0"/>
      <w:marRight w:val="0"/>
      <w:marTop w:val="0"/>
      <w:marBottom w:val="0"/>
      <w:divBdr>
        <w:top w:val="none" w:sz="0" w:space="0" w:color="auto"/>
        <w:left w:val="none" w:sz="0" w:space="0" w:color="auto"/>
        <w:bottom w:val="none" w:sz="0" w:space="0" w:color="auto"/>
        <w:right w:val="none" w:sz="0" w:space="0" w:color="auto"/>
      </w:divBdr>
    </w:div>
    <w:div w:id="1638873982">
      <w:bodyDiv w:val="1"/>
      <w:marLeft w:val="0"/>
      <w:marRight w:val="0"/>
      <w:marTop w:val="0"/>
      <w:marBottom w:val="0"/>
      <w:divBdr>
        <w:top w:val="none" w:sz="0" w:space="0" w:color="auto"/>
        <w:left w:val="none" w:sz="0" w:space="0" w:color="auto"/>
        <w:bottom w:val="none" w:sz="0" w:space="0" w:color="auto"/>
        <w:right w:val="none" w:sz="0" w:space="0" w:color="auto"/>
      </w:divBdr>
    </w:div>
    <w:div w:id="1761632388">
      <w:bodyDiv w:val="1"/>
      <w:marLeft w:val="0"/>
      <w:marRight w:val="0"/>
      <w:marTop w:val="0"/>
      <w:marBottom w:val="0"/>
      <w:divBdr>
        <w:top w:val="none" w:sz="0" w:space="0" w:color="auto"/>
        <w:left w:val="none" w:sz="0" w:space="0" w:color="auto"/>
        <w:bottom w:val="none" w:sz="0" w:space="0" w:color="auto"/>
        <w:right w:val="none" w:sz="0" w:space="0" w:color="auto"/>
      </w:divBdr>
    </w:div>
    <w:div w:id="1920209020">
      <w:bodyDiv w:val="1"/>
      <w:marLeft w:val="0"/>
      <w:marRight w:val="0"/>
      <w:marTop w:val="0"/>
      <w:marBottom w:val="0"/>
      <w:divBdr>
        <w:top w:val="none" w:sz="0" w:space="0" w:color="auto"/>
        <w:left w:val="none" w:sz="0" w:space="0" w:color="auto"/>
        <w:bottom w:val="none" w:sz="0" w:space="0" w:color="auto"/>
        <w:right w:val="none" w:sz="0" w:space="0" w:color="auto"/>
      </w:divBdr>
    </w:div>
    <w:div w:id="1984113383">
      <w:bodyDiv w:val="1"/>
      <w:marLeft w:val="0"/>
      <w:marRight w:val="0"/>
      <w:marTop w:val="0"/>
      <w:marBottom w:val="0"/>
      <w:divBdr>
        <w:top w:val="none" w:sz="0" w:space="0" w:color="auto"/>
        <w:left w:val="none" w:sz="0" w:space="0" w:color="auto"/>
        <w:bottom w:val="none" w:sz="0" w:space="0" w:color="auto"/>
        <w:right w:val="none" w:sz="0" w:space="0" w:color="auto"/>
      </w:divBdr>
      <w:divsChild>
        <w:div w:id="1964186072">
          <w:marLeft w:val="0"/>
          <w:marRight w:val="0"/>
          <w:marTop w:val="0"/>
          <w:marBottom w:val="0"/>
          <w:divBdr>
            <w:top w:val="none" w:sz="0" w:space="0" w:color="auto"/>
            <w:left w:val="none" w:sz="0" w:space="0" w:color="auto"/>
            <w:bottom w:val="none" w:sz="0" w:space="0" w:color="auto"/>
            <w:right w:val="none" w:sz="0" w:space="0" w:color="auto"/>
          </w:divBdr>
          <w:divsChild>
            <w:div w:id="152451996">
              <w:marLeft w:val="0"/>
              <w:marRight w:val="0"/>
              <w:marTop w:val="0"/>
              <w:marBottom w:val="0"/>
              <w:divBdr>
                <w:top w:val="none" w:sz="0" w:space="0" w:color="auto"/>
                <w:left w:val="none" w:sz="0" w:space="0" w:color="auto"/>
                <w:bottom w:val="none" w:sz="0" w:space="0" w:color="auto"/>
                <w:right w:val="none" w:sz="0" w:space="0" w:color="auto"/>
              </w:divBdr>
            </w:div>
            <w:div w:id="1707216456">
              <w:marLeft w:val="0"/>
              <w:marRight w:val="0"/>
              <w:marTop w:val="0"/>
              <w:marBottom w:val="0"/>
              <w:divBdr>
                <w:top w:val="none" w:sz="0" w:space="0" w:color="auto"/>
                <w:left w:val="none" w:sz="0" w:space="0" w:color="auto"/>
                <w:bottom w:val="none" w:sz="0" w:space="0" w:color="auto"/>
                <w:right w:val="none" w:sz="0" w:space="0" w:color="auto"/>
              </w:divBdr>
            </w:div>
            <w:div w:id="1635453184">
              <w:marLeft w:val="0"/>
              <w:marRight w:val="0"/>
              <w:marTop w:val="0"/>
              <w:marBottom w:val="0"/>
              <w:divBdr>
                <w:top w:val="none" w:sz="0" w:space="0" w:color="auto"/>
                <w:left w:val="none" w:sz="0" w:space="0" w:color="auto"/>
                <w:bottom w:val="none" w:sz="0" w:space="0" w:color="auto"/>
                <w:right w:val="none" w:sz="0" w:space="0" w:color="auto"/>
              </w:divBdr>
            </w:div>
            <w:div w:id="1554579474">
              <w:marLeft w:val="0"/>
              <w:marRight w:val="0"/>
              <w:marTop w:val="0"/>
              <w:marBottom w:val="0"/>
              <w:divBdr>
                <w:top w:val="none" w:sz="0" w:space="0" w:color="auto"/>
                <w:left w:val="none" w:sz="0" w:space="0" w:color="auto"/>
                <w:bottom w:val="none" w:sz="0" w:space="0" w:color="auto"/>
                <w:right w:val="none" w:sz="0" w:space="0" w:color="auto"/>
              </w:divBdr>
            </w:div>
            <w:div w:id="1114444802">
              <w:marLeft w:val="0"/>
              <w:marRight w:val="0"/>
              <w:marTop w:val="0"/>
              <w:marBottom w:val="0"/>
              <w:divBdr>
                <w:top w:val="none" w:sz="0" w:space="0" w:color="auto"/>
                <w:left w:val="none" w:sz="0" w:space="0" w:color="auto"/>
                <w:bottom w:val="none" w:sz="0" w:space="0" w:color="auto"/>
                <w:right w:val="none" w:sz="0" w:space="0" w:color="auto"/>
              </w:divBdr>
            </w:div>
            <w:div w:id="748356316">
              <w:marLeft w:val="0"/>
              <w:marRight w:val="0"/>
              <w:marTop w:val="0"/>
              <w:marBottom w:val="0"/>
              <w:divBdr>
                <w:top w:val="none" w:sz="0" w:space="0" w:color="auto"/>
                <w:left w:val="none" w:sz="0" w:space="0" w:color="auto"/>
                <w:bottom w:val="none" w:sz="0" w:space="0" w:color="auto"/>
                <w:right w:val="none" w:sz="0" w:space="0" w:color="auto"/>
              </w:divBdr>
            </w:div>
            <w:div w:id="1194726177">
              <w:marLeft w:val="0"/>
              <w:marRight w:val="0"/>
              <w:marTop w:val="0"/>
              <w:marBottom w:val="0"/>
              <w:divBdr>
                <w:top w:val="none" w:sz="0" w:space="0" w:color="auto"/>
                <w:left w:val="none" w:sz="0" w:space="0" w:color="auto"/>
                <w:bottom w:val="none" w:sz="0" w:space="0" w:color="auto"/>
                <w:right w:val="none" w:sz="0" w:space="0" w:color="auto"/>
              </w:divBdr>
            </w:div>
            <w:div w:id="1699308252">
              <w:marLeft w:val="0"/>
              <w:marRight w:val="0"/>
              <w:marTop w:val="0"/>
              <w:marBottom w:val="0"/>
              <w:divBdr>
                <w:top w:val="none" w:sz="0" w:space="0" w:color="auto"/>
                <w:left w:val="none" w:sz="0" w:space="0" w:color="auto"/>
                <w:bottom w:val="none" w:sz="0" w:space="0" w:color="auto"/>
                <w:right w:val="none" w:sz="0" w:space="0" w:color="auto"/>
              </w:divBdr>
            </w:div>
            <w:div w:id="1059860834">
              <w:marLeft w:val="0"/>
              <w:marRight w:val="0"/>
              <w:marTop w:val="0"/>
              <w:marBottom w:val="0"/>
              <w:divBdr>
                <w:top w:val="none" w:sz="0" w:space="0" w:color="auto"/>
                <w:left w:val="none" w:sz="0" w:space="0" w:color="auto"/>
                <w:bottom w:val="none" w:sz="0" w:space="0" w:color="auto"/>
                <w:right w:val="none" w:sz="0" w:space="0" w:color="auto"/>
              </w:divBdr>
            </w:div>
            <w:div w:id="538587238">
              <w:marLeft w:val="0"/>
              <w:marRight w:val="0"/>
              <w:marTop w:val="0"/>
              <w:marBottom w:val="0"/>
              <w:divBdr>
                <w:top w:val="none" w:sz="0" w:space="0" w:color="auto"/>
                <w:left w:val="none" w:sz="0" w:space="0" w:color="auto"/>
                <w:bottom w:val="none" w:sz="0" w:space="0" w:color="auto"/>
                <w:right w:val="none" w:sz="0" w:space="0" w:color="auto"/>
              </w:divBdr>
            </w:div>
            <w:div w:id="1133988525">
              <w:marLeft w:val="0"/>
              <w:marRight w:val="0"/>
              <w:marTop w:val="0"/>
              <w:marBottom w:val="0"/>
              <w:divBdr>
                <w:top w:val="none" w:sz="0" w:space="0" w:color="auto"/>
                <w:left w:val="none" w:sz="0" w:space="0" w:color="auto"/>
                <w:bottom w:val="none" w:sz="0" w:space="0" w:color="auto"/>
                <w:right w:val="none" w:sz="0" w:space="0" w:color="auto"/>
              </w:divBdr>
            </w:div>
            <w:div w:id="20095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kingsoft\office6\templates\download\64f81e5780c049c5bc4db376874fc46f\Template%20of%20Work%20Summary.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8418F15-0F92-4E62-B8F7-C0A4813E22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 of Work Summary</Template>
  <TotalTime>333</TotalTime>
  <Pages>11</Pages>
  <Words>103</Words>
  <Characters>588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Ario Pratono</cp:lastModifiedBy>
  <cp:revision>22</cp:revision>
  <dcterms:created xsi:type="dcterms:W3CDTF">2021-02-09T02:14:00Z</dcterms:created>
  <dcterms:modified xsi:type="dcterms:W3CDTF">2021-02-19T03:53:00Z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